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C779B5" w14:textId="77777777" w:rsidR="005C4F18" w:rsidRPr="005C4F18" w:rsidRDefault="005C4F18" w:rsidP="005C4F18">
      <w:pPr>
        <w:pStyle w:val="Heading4"/>
        <w:rPr>
          <w:rFonts w:asciiTheme="minorHAnsi" w:hAnsiTheme="minorHAnsi" w:cstheme="minorBidi"/>
          <w:noProof/>
          <w:sz w:val="20"/>
          <w:szCs w:val="20"/>
        </w:rPr>
        <w:sectPr w:rsidR="005C4F18" w:rsidRPr="005C4F18">
          <w:pgSz w:w="12242" w:h="15842" w:code="1"/>
          <w:pgMar w:top="1417" w:right="1134" w:bottom="1417" w:left="1134" w:header="709" w:footer="709" w:gutter="0"/>
          <w:cols w:space="708"/>
          <w:docGrid w:linePitch="360"/>
        </w:sectPr>
      </w:pPr>
      <w:r>
        <w:rPr>
          <w:noProof/>
          <w:lang w:eastAsia="en-US"/>
        </w:rPr>
        <w:drawing>
          <wp:anchor distT="0" distB="0" distL="114300" distR="114300" simplePos="0" relativeHeight="251676672" behindDoc="0" locked="0" layoutInCell="1" allowOverlap="1" wp14:anchorId="1D2FEA8C" wp14:editId="5245CC95">
            <wp:simplePos x="0" y="0"/>
            <wp:positionH relativeFrom="margin">
              <wp:posOffset>4100195</wp:posOffset>
            </wp:positionH>
            <wp:positionV relativeFrom="margin">
              <wp:posOffset>346042</wp:posOffset>
            </wp:positionV>
            <wp:extent cx="2740660" cy="4108450"/>
            <wp:effectExtent l="19050" t="0" r="21590" b="2292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gfdcgf.jpg"/>
                    <pic:cNvPicPr/>
                  </pic:nvPicPr>
                  <pic:blipFill>
                    <a:blip r:embed="rId11">
                      <a:extLst>
                        <a:ext uri="{28A0092B-C50C-407E-A947-70E740481C1C}">
                          <a14:useLocalDpi xmlns:a14="http://schemas.microsoft.com/office/drawing/2010/main" val="0"/>
                        </a:ext>
                      </a:extLst>
                    </a:blip>
                    <a:stretch>
                      <a:fillRect/>
                    </a:stretch>
                  </pic:blipFill>
                  <pic:spPr>
                    <a:xfrm>
                      <a:off x="0" y="0"/>
                      <a:ext cx="2740660" cy="4108450"/>
                    </a:xfrm>
                    <a:prstGeom prst="roundRect">
                      <a:avLst>
                        <a:gd name="adj" fmla="val 8594"/>
                      </a:avLst>
                    </a:prstGeom>
                    <a:solidFill>
                      <a:srgbClr val="FFFFFF">
                        <a:shade val="85000"/>
                      </a:srgbClr>
                    </a:solidFill>
                    <a:ln>
                      <a:noFill/>
                    </a:ln>
                    <a:effectLst>
                      <a:reflection blurRad="6350" stA="50000" endA="300" endPos="55000" dir="5400000" sy="-100000" algn="bl" rotWithShape="0"/>
                    </a:effectLst>
                  </pic:spPr>
                </pic:pic>
              </a:graphicData>
            </a:graphic>
            <wp14:sizeRelH relativeFrom="margin">
              <wp14:pctWidth>0</wp14:pctWidth>
            </wp14:sizeRelH>
            <wp14:sizeRelV relativeFrom="margin">
              <wp14:pctHeight>0</wp14:pctHeight>
            </wp14:sizeRelV>
          </wp:anchor>
        </w:drawing>
      </w:r>
      <w:r w:rsidRPr="002E3E7D">
        <w:rPr>
          <w:noProof/>
          <w:lang w:eastAsia="en-US"/>
        </w:rPr>
        <mc:AlternateContent>
          <mc:Choice Requires="wps">
            <w:drawing>
              <wp:anchor distT="0" distB="0" distL="114300" distR="114300" simplePos="0" relativeHeight="251674624" behindDoc="1" locked="0" layoutInCell="1" allowOverlap="0" wp14:anchorId="5AC65428" wp14:editId="05976F2E">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4310743" cy="6687820"/>
                <wp:effectExtent l="0" t="0" r="13970" b="15240"/>
                <wp:wrapNone/>
                <wp:docPr id="14" name="Zone de texte 14" descr="Report title"/>
                <wp:cNvGraphicFramePr/>
                <a:graphic xmlns:a="http://schemas.openxmlformats.org/drawingml/2006/main">
                  <a:graphicData uri="http://schemas.microsoft.com/office/word/2010/wordprocessingShape">
                    <wps:wsp>
                      <wps:cNvSpPr txBox="1"/>
                      <wps:spPr>
                        <a:xfrm>
                          <a:off x="0" y="0"/>
                          <a:ext cx="4310743" cy="6687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sz w:val="144"/>
                                <w:szCs w:val="14"/>
                              </w:rPr>
                              <w:alias w:val="Titre"/>
                              <w:tag w:val=""/>
                              <w:id w:val="2140836674"/>
                              <w:placeholder>
                                <w:docPart w:val="84A6C10EA77045DDB92CC3B8F8830362"/>
                              </w:placeholder>
                              <w:dataBinding w:prefixMappings="xmlns:ns0='http://purl.org/dc/elements/1.1/' xmlns:ns1='http://schemas.openxmlformats.org/package/2006/metadata/core-properties' " w:xpath="/ns1:coreProperties[1]/ns0:title[1]" w:storeItemID="{6C3C8BC8-F283-45AE-878A-BAB7291924A1}"/>
                              <w:text/>
                            </w:sdtPr>
                            <w:sdtContent>
                              <w:p w14:paraId="1E247869" w14:textId="77777777" w:rsidR="00133D6F" w:rsidRPr="005C4F18" w:rsidRDefault="00133D6F" w:rsidP="005C4F18">
                                <w:pPr>
                                  <w:pStyle w:val="Title"/>
                                  <w:rPr>
                                    <w:noProof/>
                                    <w:sz w:val="144"/>
                                    <w:szCs w:val="14"/>
                                  </w:rPr>
                                </w:pPr>
                                <w:r w:rsidRPr="005C4F18">
                                  <w:rPr>
                                    <w:noProof/>
                                    <w:sz w:val="144"/>
                                    <w:szCs w:val="14"/>
                                  </w:rPr>
                                  <w:t>Rapport d’analyse Cannes</w:t>
                                </w:r>
                              </w:p>
                            </w:sdtContent>
                          </w:sdt>
                          <w:p w14:paraId="782C1D45" w14:textId="77777777" w:rsidR="00133D6F" w:rsidRPr="005C4F18" w:rsidRDefault="00133D6F" w:rsidP="005C4F18">
                            <w:pPr>
                              <w:pStyle w:val="Subtitle"/>
                              <w:ind w:left="144" w:right="720"/>
                            </w:pPr>
                            <w:r>
                              <w:rPr>
                                <w:noProof/>
                                <w:color w:val="auto"/>
                              </w:rPr>
                              <w:t>CPOA -</w:t>
                            </w:r>
                            <w:r>
                              <w:rPr>
                                <w:color w:val="auto"/>
                              </w:rPr>
                              <w:t xml:space="preserve"> </w:t>
                            </w:r>
                            <w:sdt>
                              <w:sdtPr>
                                <w:rPr>
                                  <w:color w:val="auto"/>
                                </w:rPr>
                                <w:alias w:val="Date"/>
                                <w:id w:val="-1346012092"/>
                                <w:placeholder>
                                  <w:docPart w:val="14A3A82F53114EFC8F86C5971C0E2CB0"/>
                                </w:placeholder>
                                <w:dataBinding w:prefixMappings="xmlns:ns0='http://schemas.microsoft.com/office/2006/coverPageProps' " w:xpath="/ns0:CoverPageProperties[1]/ns0:PublishDate[1]" w:storeItemID="{55AF091B-3C7A-41E3-B477-F2FDAA23CFDA}"/>
                                <w:date w:fullDate="2015-01-01T00:00:00Z">
                                  <w:dateFormat w:val="yyyy"/>
                                  <w:lid w:val="fr-FR"/>
                                  <w:storeMappedDataAs w:val="dateTime"/>
                                  <w:calendar w:val="gregorian"/>
                                </w:date>
                              </w:sdtPr>
                              <w:sdtContent>
                                <w:r>
                                  <w:rPr>
                                    <w:color w:val="auto"/>
                                  </w:rPr>
                                  <w:t>2015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alt="Description: Report title" style="position:absolute;left:0;text-align:left;margin-left:0;margin-top:0;width:339.4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" o:allowoverlap="f" filled="f" stroked="f" strokeweight=".5pt">
                <v:textbox inset="0,0,0,0">
                  <w:txbxContent>
                    <w:sdt>
                      <w:sdtPr>
                        <w:rPr>
                          <w:noProof/>
                          <w:sz w:val="144"/>
                          <w:szCs w:val="14"/>
                        </w:rPr>
                        <w:alias w:val="Titre"/>
                        <w:tag w:val=""/>
                        <w:id w:val="2140836674"/>
                        <w:placeholder>
                          <w:docPart w:val="84A6C10EA77045DDB92CC3B8F8830362"/>
                        </w:placeholder>
                        <w:dataBinding w:prefixMappings="xmlns:ns0='http://purl.org/dc/elements/1.1/' xmlns:ns1='http://schemas.openxmlformats.org/package/2006/metadata/core-properties' " w:xpath="/ns1:coreProperties[1]/ns0:title[1]" w:storeItemID="{6C3C8BC8-F283-45AE-878A-BAB7291924A1}"/>
                        <w:text/>
                      </w:sdtPr>
                      <w:sdtContent>
                        <w:p w14:paraId="1E247869" w14:textId="77777777" w:rsidR="00133D6F" w:rsidRPr="005C4F18" w:rsidRDefault="00133D6F" w:rsidP="005C4F18">
                          <w:pPr>
                            <w:pStyle w:val="Title"/>
                            <w:rPr>
                              <w:noProof/>
                              <w:sz w:val="144"/>
                              <w:szCs w:val="14"/>
                            </w:rPr>
                          </w:pPr>
                          <w:r w:rsidRPr="005C4F18">
                            <w:rPr>
                              <w:noProof/>
                              <w:sz w:val="144"/>
                              <w:szCs w:val="14"/>
                            </w:rPr>
                            <w:t>Rapport d’analyse Cannes</w:t>
                          </w:r>
                        </w:p>
                      </w:sdtContent>
                    </w:sdt>
                    <w:p w14:paraId="782C1D45" w14:textId="77777777" w:rsidR="00133D6F" w:rsidRPr="005C4F18" w:rsidRDefault="00133D6F" w:rsidP="005C4F18">
                      <w:pPr>
                        <w:pStyle w:val="Subtitle"/>
                        <w:ind w:left="144" w:right="720"/>
                      </w:pPr>
                      <w:r>
                        <w:rPr>
                          <w:noProof/>
                          <w:color w:val="auto"/>
                        </w:rPr>
                        <w:t>CPOA -</w:t>
                      </w:r>
                      <w:r>
                        <w:rPr>
                          <w:color w:val="auto"/>
                        </w:rPr>
                        <w:t xml:space="preserve"> </w:t>
                      </w:r>
                      <w:sdt>
                        <w:sdtPr>
                          <w:rPr>
                            <w:color w:val="auto"/>
                          </w:rPr>
                          <w:alias w:val="Date"/>
                          <w:id w:val="-1346012092"/>
                          <w:placeholder>
                            <w:docPart w:val="14A3A82F53114EFC8F86C5971C0E2CB0"/>
                          </w:placeholder>
                          <w:dataBinding w:prefixMappings="xmlns:ns0='http://schemas.microsoft.com/office/2006/coverPageProps' " w:xpath="/ns0:CoverPageProperties[1]/ns0:PublishDate[1]" w:storeItemID="{55AF091B-3C7A-41E3-B477-F2FDAA23CFDA}"/>
                          <w:date w:fullDate="2015-01-01T00:00:00Z">
                            <w:dateFormat w:val="yyyy"/>
                            <w:lid w:val="fr-FR"/>
                            <w:storeMappedDataAs w:val="dateTime"/>
                            <w:calendar w:val="gregorian"/>
                          </w:date>
                        </w:sdtPr>
                        <w:sdtContent>
                          <w:r>
                            <w:rPr>
                              <w:color w:val="auto"/>
                            </w:rPr>
                            <w:t>2015</w:t>
                          </w:r>
                        </w:sdtContent>
                      </w:sdt>
                    </w:p>
                  </w:txbxContent>
                </v:textbox>
                <w10:wrap anchorx="page" anchory="margin"/>
              </v:shape>
            </w:pict>
          </mc:Fallback>
        </mc:AlternateContent>
      </w:r>
      <w:r w:rsidRPr="002E3E7D">
        <w:rPr>
          <w:noProof/>
          <w:lang w:eastAsia="en-US"/>
        </w:rPr>
        <mc:AlternateContent>
          <mc:Choice Requires="wps">
            <w:drawing>
              <wp:anchor distT="0" distB="0" distL="114300" distR="114300" simplePos="0" relativeHeight="251675648" behindDoc="0" locked="0" layoutInCell="1" allowOverlap="0" wp14:anchorId="1D90F9BA" wp14:editId="5DC90905">
                <wp:simplePos x="0" y="0"/>
                <wp:positionH relativeFrom="page">
                  <wp:posOffset>-471995</wp:posOffset>
                </wp:positionH>
                <wp:positionV relativeFrom="page">
                  <wp:posOffset>8537575</wp:posOffset>
                </wp:positionV>
                <wp:extent cx="8182099" cy="1775460"/>
                <wp:effectExtent l="0" t="0" r="9525" b="5080"/>
                <wp:wrapSquare wrapText="bothSides"/>
                <wp:docPr id="15" name="Zone de texte 15" descr="contact info"/>
                <wp:cNvGraphicFramePr/>
                <a:graphic xmlns:a="http://schemas.openxmlformats.org/drawingml/2006/main">
                  <a:graphicData uri="http://schemas.microsoft.com/office/word/2010/wordprocessingShape">
                    <wps:wsp>
                      <wps:cNvSpPr txBox="1"/>
                      <wps:spPr>
                        <a:xfrm>
                          <a:off x="0" y="0"/>
                          <a:ext cx="8182099"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57630" w14:textId="77777777" w:rsidR="00133D6F" w:rsidRPr="006E4111" w:rsidRDefault="00133D6F" w:rsidP="005C4F18">
                            <w:pPr>
                              <w:pStyle w:val="Organisation"/>
                              <w:rPr>
                                <w:noProof/>
                              </w:rPr>
                            </w:pPr>
                            <w:sdt>
                              <w:sdtPr>
                                <w:rPr>
                                  <w:noProof/>
                                </w:rPr>
                                <w:alias w:val="Société"/>
                                <w:tag w:val=""/>
                                <w:id w:val="-1597321805"/>
                                <w:showingPlcHdr/>
                                <w:dataBinding w:prefixMappings="xmlns:ns0='http://schemas.openxmlformats.org/officeDocument/2006/extended-properties' " w:xpath="/ns0:Properties[1]/ns0:Company[1]" w:storeItemID="{6668398D-A668-4E3E-A5EB-62B293D839F1}"/>
                                <w:text/>
                              </w:sdtPr>
                              <w:sdtContent>
                                <w:r>
                                  <w:rPr>
                                    <w:noProof/>
                                  </w:rPr>
                                  <w:t xml:space="preserve">     </w:t>
                                </w:r>
                              </w:sdtContent>
                            </w:sdt>
                          </w:p>
                          <w:tbl>
                            <w:tblPr>
                              <w:tblW w:w="4646" w:type="pct"/>
                              <w:tblInd w:w="869" w:type="dxa"/>
                              <w:tblBorders>
                                <w:top w:val="single" w:sz="8" w:space="0" w:color="000000" w:themeColor="text1"/>
                              </w:tblBorders>
                              <w:tblCellMar>
                                <w:left w:w="0" w:type="dxa"/>
                                <w:right w:w="0" w:type="dxa"/>
                              </w:tblCellMar>
                              <w:tblLook w:val="04A0" w:firstRow="1" w:lastRow="0" w:firstColumn="1" w:lastColumn="0" w:noHBand="0" w:noVBand="1"/>
                            </w:tblPr>
                            <w:tblGrid>
                              <w:gridCol w:w="3991"/>
                              <w:gridCol w:w="3993"/>
                              <w:gridCol w:w="3993"/>
                            </w:tblGrid>
                            <w:tr w:rsidR="00133D6F" w:rsidRPr="006E4111" w14:paraId="2D868E90" w14:textId="77777777" w:rsidTr="005C4F18">
                              <w:trPr>
                                <w:trHeight w:hRule="exact" w:val="219"/>
                              </w:trPr>
                              <w:tc>
                                <w:tcPr>
                                  <w:tcW w:w="1666" w:type="pct"/>
                                </w:tcPr>
                                <w:p w14:paraId="0A34042E" w14:textId="77777777" w:rsidR="00133D6F" w:rsidRPr="006E4111" w:rsidRDefault="00133D6F">
                                  <w:pPr>
                                    <w:rPr>
                                      <w:noProof/>
                                    </w:rPr>
                                  </w:pPr>
                                </w:p>
                              </w:tc>
                              <w:tc>
                                <w:tcPr>
                                  <w:tcW w:w="1667" w:type="pct"/>
                                </w:tcPr>
                                <w:p w14:paraId="08910C31" w14:textId="77777777" w:rsidR="00133D6F" w:rsidRPr="006E4111" w:rsidRDefault="00133D6F">
                                  <w:pPr>
                                    <w:rPr>
                                      <w:noProof/>
                                    </w:rPr>
                                  </w:pPr>
                                </w:p>
                              </w:tc>
                              <w:tc>
                                <w:tcPr>
                                  <w:tcW w:w="1667" w:type="pct"/>
                                </w:tcPr>
                                <w:p w14:paraId="3F8D5F1C" w14:textId="77777777" w:rsidR="00133D6F" w:rsidRPr="006E4111" w:rsidRDefault="00133D6F">
                                  <w:pPr>
                                    <w:rPr>
                                      <w:noProof/>
                                    </w:rPr>
                                  </w:pPr>
                                </w:p>
                              </w:tc>
                            </w:tr>
                            <w:tr w:rsidR="00133D6F" w:rsidRPr="006E4111" w14:paraId="403BEE9D" w14:textId="77777777" w:rsidTr="005C4F18">
                              <w:trPr>
                                <w:trHeight w:val="685"/>
                              </w:trPr>
                              <w:tc>
                                <w:tcPr>
                                  <w:tcW w:w="1666" w:type="pct"/>
                                  <w:tcMar>
                                    <w:bottom w:w="144" w:type="dxa"/>
                                  </w:tcMar>
                                </w:tcPr>
                                <w:p w14:paraId="1E17F88A" w14:textId="77777777" w:rsidR="00133D6F" w:rsidRDefault="00133D6F" w:rsidP="005C4F18">
                                  <w:pPr>
                                    <w:pStyle w:val="Footer"/>
                                    <w:rPr>
                                      <w:b/>
                                      <w:bCs/>
                                      <w:noProof/>
                                    </w:rPr>
                                  </w:pPr>
                                  <w:r>
                                    <w:rPr>
                                      <w:b/>
                                      <w:bCs/>
                                      <w:noProof/>
                                    </w:rPr>
                                    <w:t>HENNI Aïssa</w:t>
                                  </w:r>
                                </w:p>
                                <w:p w14:paraId="18A691E3" w14:textId="77777777" w:rsidR="00133D6F" w:rsidRPr="006E4111" w:rsidRDefault="00133D6F" w:rsidP="005C4F18">
                                  <w:pPr>
                                    <w:pStyle w:val="Footer"/>
                                    <w:rPr>
                                      <w:noProof/>
                                    </w:rPr>
                                  </w:pPr>
                                  <w:r>
                                    <w:rPr>
                                      <w:b/>
                                      <w:bCs/>
                                      <w:noProof/>
                                    </w:rPr>
                                    <w:t>KOCKE Christian</w:t>
                                  </w:r>
                                </w:p>
                                <w:p w14:paraId="49377D71" w14:textId="77777777" w:rsidR="00133D6F" w:rsidRPr="006E4111" w:rsidRDefault="00133D6F">
                                  <w:pPr>
                                    <w:pStyle w:val="Footer"/>
                                    <w:rPr>
                                      <w:noProof/>
                                    </w:rPr>
                                  </w:pPr>
                                </w:p>
                              </w:tc>
                              <w:sdt>
                                <w:sdtPr>
                                  <w:rPr>
                                    <w:noProof/>
                                  </w:rPr>
                                  <w:alias w:val="Adresse"/>
                                  <w:tag w:val=""/>
                                  <w:id w:val="-1244568155"/>
                                  <w:dataBinding w:prefixMappings="xmlns:ns0='http://schemas.microsoft.com/office/2006/coverPageProps' " w:xpath="/ns0:CoverPageProperties[1]/ns0:CompanyAddress[1]" w:storeItemID="{55AF091B-3C7A-41E3-B477-F2FDAA23CFDA}"/>
                                  <w:text w:multiLine="1"/>
                                </w:sdtPr>
                                <w:sdtContent>
                                  <w:tc>
                                    <w:tcPr>
                                      <w:tcW w:w="1667" w:type="pct"/>
                                      <w:tcMar>
                                        <w:bottom w:w="144" w:type="dxa"/>
                                      </w:tcMar>
                                    </w:tcPr>
                                    <w:p w14:paraId="70D438EE" w14:textId="77777777" w:rsidR="00133D6F" w:rsidRPr="006E4111" w:rsidRDefault="00133D6F" w:rsidP="00ED2B59">
                                      <w:pPr>
                                        <w:pStyle w:val="Footer"/>
                                        <w:ind w:left="1240" w:firstLine="567"/>
                                        <w:rPr>
                                          <w:noProof/>
                                        </w:rPr>
                                      </w:pPr>
                                      <w:r>
                                        <w:rPr>
                                          <w:noProof/>
                                        </w:rPr>
                                        <w:t>G1S3</w:t>
                                      </w:r>
                                    </w:p>
                                  </w:tc>
                                </w:sdtContent>
                              </w:sdt>
                              <w:tc>
                                <w:tcPr>
                                  <w:tcW w:w="1667" w:type="pct"/>
                                  <w:tcMar>
                                    <w:bottom w:w="144" w:type="dxa"/>
                                  </w:tcMar>
                                </w:tcPr>
                                <w:sdt>
                                  <w:sdtPr>
                                    <w:rPr>
                                      <w:noProof/>
                                    </w:rPr>
                                    <w:alias w:val="Site web"/>
                                    <w:tag w:val=""/>
                                    <w:id w:val="-1131080855"/>
                                    <w:dataBinding w:prefixMappings="xmlns:ns0='http://purl.org/dc/elements/1.1/' xmlns:ns1='http://schemas.openxmlformats.org/package/2006/metadata/core-properties' " w:xpath="/ns1:coreProperties[1]/ns1:contentStatus[1]" w:storeItemID="{6C3C8BC8-F283-45AE-878A-BAB7291924A1}"/>
                                    <w:text/>
                                  </w:sdtPr>
                                  <w:sdtContent>
                                    <w:p w14:paraId="1898FD59" w14:textId="77777777" w:rsidR="00133D6F" w:rsidRPr="006E4111" w:rsidRDefault="00133D6F" w:rsidP="00ED2B59">
                                      <w:pPr>
                                        <w:pStyle w:val="Footer"/>
                                        <w:ind w:left="2922" w:hanging="284"/>
                                        <w:rPr>
                                          <w:noProof/>
                                        </w:rPr>
                                      </w:pPr>
                                      <w:r>
                                        <w:rPr>
                                          <w:noProof/>
                                        </w:rPr>
                                        <w:t>2014 - 2015</w:t>
                                      </w:r>
                                    </w:p>
                                  </w:sdtContent>
                                </w:sdt>
                              </w:tc>
                            </w:tr>
                            <w:tr w:rsidR="00133D6F" w:rsidRPr="006E4111" w14:paraId="6627B607" w14:textId="77777777" w:rsidTr="005C4F18">
                              <w:trPr>
                                <w:trHeight w:hRule="exact" w:val="130"/>
                              </w:trPr>
                              <w:tc>
                                <w:tcPr>
                                  <w:tcW w:w="1666" w:type="pct"/>
                                  <w:shd w:val="clear" w:color="auto" w:fill="000000" w:themeFill="text1"/>
                                </w:tcPr>
                                <w:p w14:paraId="563DC81D" w14:textId="77777777" w:rsidR="00133D6F" w:rsidRPr="006E4111" w:rsidRDefault="00133D6F">
                                  <w:pPr>
                                    <w:pStyle w:val="Footer"/>
                                    <w:rPr>
                                      <w:noProof/>
                                    </w:rPr>
                                  </w:pPr>
                                </w:p>
                              </w:tc>
                              <w:tc>
                                <w:tcPr>
                                  <w:tcW w:w="1667" w:type="pct"/>
                                  <w:shd w:val="clear" w:color="auto" w:fill="000000" w:themeFill="text1"/>
                                </w:tcPr>
                                <w:p w14:paraId="1B32DA87" w14:textId="77777777" w:rsidR="00133D6F" w:rsidRPr="006E4111" w:rsidRDefault="00133D6F">
                                  <w:pPr>
                                    <w:pStyle w:val="Footer"/>
                                    <w:rPr>
                                      <w:noProof/>
                                    </w:rPr>
                                  </w:pPr>
                                </w:p>
                              </w:tc>
                              <w:tc>
                                <w:tcPr>
                                  <w:tcW w:w="1667" w:type="pct"/>
                                  <w:shd w:val="clear" w:color="auto" w:fill="000000" w:themeFill="text1"/>
                                </w:tcPr>
                                <w:p w14:paraId="08F6264B" w14:textId="77777777" w:rsidR="00133D6F" w:rsidRPr="006E4111" w:rsidRDefault="00133D6F">
                                  <w:pPr>
                                    <w:pStyle w:val="Footer"/>
                                    <w:rPr>
                                      <w:noProof/>
                                    </w:rPr>
                                  </w:pPr>
                                </w:p>
                              </w:tc>
                            </w:tr>
                          </w:tbl>
                          <w:p w14:paraId="1C7F1FE2" w14:textId="77777777" w:rsidR="00133D6F" w:rsidRPr="006E4111" w:rsidRDefault="00133D6F">
                            <w:pPr>
                              <w:pStyle w:val="NoSpacing"/>
                              <w:rPr>
                                <w:noProof/>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20000</wp14:pctHeight>
                </wp14:sizeRelV>
              </wp:anchor>
            </w:drawing>
          </mc:Choice>
          <mc:Fallback>
            <w:pict>
              <v:shape id="Zone de texte 15" o:spid="_x0000_s1027" type="#_x0000_t202" alt="Description: contact info" style="position:absolute;left:0;text-align:left;margin-left:-37.1pt;margin-top:672.25pt;width:644.25pt;height:139.8pt;z-index:25167564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" o:allowoverlap="f" filled="f" stroked="f" strokeweight=".5pt">
                <v:textbox inset="0,0,0,0">
                  <w:txbxContent>
                    <w:p w14:paraId="7A257630" w14:textId="77777777" w:rsidR="00133D6F" w:rsidRPr="006E4111" w:rsidRDefault="00133D6F" w:rsidP="005C4F18">
                      <w:pPr>
                        <w:pStyle w:val="Organisation"/>
                        <w:rPr>
                          <w:noProof/>
                        </w:rPr>
                      </w:pPr>
                      <w:sdt>
                        <w:sdtPr>
                          <w:rPr>
                            <w:noProof/>
                          </w:rPr>
                          <w:alias w:val="Société"/>
                          <w:tag w:val=""/>
                          <w:id w:val="-1597321805"/>
                          <w:showingPlcHdr/>
                          <w:dataBinding w:prefixMappings="xmlns:ns0='http://schemas.openxmlformats.org/officeDocument/2006/extended-properties' " w:xpath="/ns0:Properties[1]/ns0:Company[1]" w:storeItemID="{6668398D-A668-4E3E-A5EB-62B293D839F1}"/>
                          <w:text/>
                        </w:sdtPr>
                        <w:sdtContent>
                          <w:r>
                            <w:rPr>
                              <w:noProof/>
                            </w:rPr>
                            <w:t xml:space="preserve">     </w:t>
                          </w:r>
                        </w:sdtContent>
                      </w:sdt>
                    </w:p>
                    <w:tbl>
                      <w:tblPr>
                        <w:tblW w:w="4646" w:type="pct"/>
                        <w:tblInd w:w="869" w:type="dxa"/>
                        <w:tblBorders>
                          <w:top w:val="single" w:sz="8" w:space="0" w:color="000000" w:themeColor="text1"/>
                        </w:tblBorders>
                        <w:tblCellMar>
                          <w:left w:w="0" w:type="dxa"/>
                          <w:right w:w="0" w:type="dxa"/>
                        </w:tblCellMar>
                        <w:tblLook w:val="04A0" w:firstRow="1" w:lastRow="0" w:firstColumn="1" w:lastColumn="0" w:noHBand="0" w:noVBand="1"/>
                      </w:tblPr>
                      <w:tblGrid>
                        <w:gridCol w:w="3991"/>
                        <w:gridCol w:w="3993"/>
                        <w:gridCol w:w="3993"/>
                      </w:tblGrid>
                      <w:tr w:rsidR="00133D6F" w:rsidRPr="006E4111" w14:paraId="2D868E90" w14:textId="77777777" w:rsidTr="005C4F18">
                        <w:trPr>
                          <w:trHeight w:hRule="exact" w:val="219"/>
                        </w:trPr>
                        <w:tc>
                          <w:tcPr>
                            <w:tcW w:w="1666" w:type="pct"/>
                          </w:tcPr>
                          <w:p w14:paraId="0A34042E" w14:textId="77777777" w:rsidR="00133D6F" w:rsidRPr="006E4111" w:rsidRDefault="00133D6F">
                            <w:pPr>
                              <w:rPr>
                                <w:noProof/>
                              </w:rPr>
                            </w:pPr>
                          </w:p>
                        </w:tc>
                        <w:tc>
                          <w:tcPr>
                            <w:tcW w:w="1667" w:type="pct"/>
                          </w:tcPr>
                          <w:p w14:paraId="08910C31" w14:textId="77777777" w:rsidR="00133D6F" w:rsidRPr="006E4111" w:rsidRDefault="00133D6F">
                            <w:pPr>
                              <w:rPr>
                                <w:noProof/>
                              </w:rPr>
                            </w:pPr>
                          </w:p>
                        </w:tc>
                        <w:tc>
                          <w:tcPr>
                            <w:tcW w:w="1667" w:type="pct"/>
                          </w:tcPr>
                          <w:p w14:paraId="3F8D5F1C" w14:textId="77777777" w:rsidR="00133D6F" w:rsidRPr="006E4111" w:rsidRDefault="00133D6F">
                            <w:pPr>
                              <w:rPr>
                                <w:noProof/>
                              </w:rPr>
                            </w:pPr>
                          </w:p>
                        </w:tc>
                      </w:tr>
                      <w:tr w:rsidR="00133D6F" w:rsidRPr="006E4111" w14:paraId="403BEE9D" w14:textId="77777777" w:rsidTr="005C4F18">
                        <w:trPr>
                          <w:trHeight w:val="685"/>
                        </w:trPr>
                        <w:tc>
                          <w:tcPr>
                            <w:tcW w:w="1666" w:type="pct"/>
                            <w:tcMar>
                              <w:bottom w:w="144" w:type="dxa"/>
                            </w:tcMar>
                          </w:tcPr>
                          <w:p w14:paraId="1E17F88A" w14:textId="77777777" w:rsidR="00133D6F" w:rsidRDefault="00133D6F" w:rsidP="005C4F18">
                            <w:pPr>
                              <w:pStyle w:val="Footer"/>
                              <w:rPr>
                                <w:b/>
                                <w:bCs/>
                                <w:noProof/>
                              </w:rPr>
                            </w:pPr>
                            <w:r>
                              <w:rPr>
                                <w:b/>
                                <w:bCs/>
                                <w:noProof/>
                              </w:rPr>
                              <w:t>HENNI Aïssa</w:t>
                            </w:r>
                          </w:p>
                          <w:p w14:paraId="18A691E3" w14:textId="77777777" w:rsidR="00133D6F" w:rsidRPr="006E4111" w:rsidRDefault="00133D6F" w:rsidP="005C4F18">
                            <w:pPr>
                              <w:pStyle w:val="Footer"/>
                              <w:rPr>
                                <w:noProof/>
                              </w:rPr>
                            </w:pPr>
                            <w:r>
                              <w:rPr>
                                <w:b/>
                                <w:bCs/>
                                <w:noProof/>
                              </w:rPr>
                              <w:t>KOCKE Christian</w:t>
                            </w:r>
                          </w:p>
                          <w:p w14:paraId="49377D71" w14:textId="77777777" w:rsidR="00133D6F" w:rsidRPr="006E4111" w:rsidRDefault="00133D6F">
                            <w:pPr>
                              <w:pStyle w:val="Footer"/>
                              <w:rPr>
                                <w:noProof/>
                              </w:rPr>
                            </w:pPr>
                          </w:p>
                        </w:tc>
                        <w:sdt>
                          <w:sdtPr>
                            <w:rPr>
                              <w:noProof/>
                            </w:rPr>
                            <w:alias w:val="Adresse"/>
                            <w:tag w:val=""/>
                            <w:id w:val="-1244568155"/>
                            <w:dataBinding w:prefixMappings="xmlns:ns0='http://schemas.microsoft.com/office/2006/coverPageProps' " w:xpath="/ns0:CoverPageProperties[1]/ns0:CompanyAddress[1]" w:storeItemID="{55AF091B-3C7A-41E3-B477-F2FDAA23CFDA}"/>
                            <w:text w:multiLine="1"/>
                          </w:sdtPr>
                          <w:sdtContent>
                            <w:tc>
                              <w:tcPr>
                                <w:tcW w:w="1667" w:type="pct"/>
                                <w:tcMar>
                                  <w:bottom w:w="144" w:type="dxa"/>
                                </w:tcMar>
                              </w:tcPr>
                              <w:p w14:paraId="70D438EE" w14:textId="77777777" w:rsidR="00133D6F" w:rsidRPr="006E4111" w:rsidRDefault="00133D6F" w:rsidP="00ED2B59">
                                <w:pPr>
                                  <w:pStyle w:val="Footer"/>
                                  <w:ind w:left="1240" w:firstLine="567"/>
                                  <w:rPr>
                                    <w:noProof/>
                                  </w:rPr>
                                </w:pPr>
                                <w:r>
                                  <w:rPr>
                                    <w:noProof/>
                                  </w:rPr>
                                  <w:t>G1S3</w:t>
                                </w:r>
                              </w:p>
                            </w:tc>
                          </w:sdtContent>
                        </w:sdt>
                        <w:tc>
                          <w:tcPr>
                            <w:tcW w:w="1667" w:type="pct"/>
                            <w:tcMar>
                              <w:bottom w:w="144" w:type="dxa"/>
                            </w:tcMar>
                          </w:tcPr>
                          <w:sdt>
                            <w:sdtPr>
                              <w:rPr>
                                <w:noProof/>
                              </w:rPr>
                              <w:alias w:val="Site web"/>
                              <w:tag w:val=""/>
                              <w:id w:val="-1131080855"/>
                              <w:dataBinding w:prefixMappings="xmlns:ns0='http://purl.org/dc/elements/1.1/' xmlns:ns1='http://schemas.openxmlformats.org/package/2006/metadata/core-properties' " w:xpath="/ns1:coreProperties[1]/ns1:contentStatus[1]" w:storeItemID="{6C3C8BC8-F283-45AE-878A-BAB7291924A1}"/>
                              <w:text/>
                            </w:sdtPr>
                            <w:sdtContent>
                              <w:p w14:paraId="1898FD59" w14:textId="77777777" w:rsidR="00133D6F" w:rsidRPr="006E4111" w:rsidRDefault="00133D6F" w:rsidP="00ED2B59">
                                <w:pPr>
                                  <w:pStyle w:val="Footer"/>
                                  <w:ind w:left="2922" w:hanging="284"/>
                                  <w:rPr>
                                    <w:noProof/>
                                  </w:rPr>
                                </w:pPr>
                                <w:r>
                                  <w:rPr>
                                    <w:noProof/>
                                  </w:rPr>
                                  <w:t>2014 - 2015</w:t>
                                </w:r>
                              </w:p>
                            </w:sdtContent>
                          </w:sdt>
                        </w:tc>
                      </w:tr>
                      <w:tr w:rsidR="00133D6F" w:rsidRPr="006E4111" w14:paraId="6627B607" w14:textId="77777777" w:rsidTr="005C4F18">
                        <w:trPr>
                          <w:trHeight w:hRule="exact" w:val="130"/>
                        </w:trPr>
                        <w:tc>
                          <w:tcPr>
                            <w:tcW w:w="1666" w:type="pct"/>
                            <w:shd w:val="clear" w:color="auto" w:fill="000000" w:themeFill="text1"/>
                          </w:tcPr>
                          <w:p w14:paraId="563DC81D" w14:textId="77777777" w:rsidR="00133D6F" w:rsidRPr="006E4111" w:rsidRDefault="00133D6F">
                            <w:pPr>
                              <w:pStyle w:val="Footer"/>
                              <w:rPr>
                                <w:noProof/>
                              </w:rPr>
                            </w:pPr>
                          </w:p>
                        </w:tc>
                        <w:tc>
                          <w:tcPr>
                            <w:tcW w:w="1667" w:type="pct"/>
                            <w:shd w:val="clear" w:color="auto" w:fill="000000" w:themeFill="text1"/>
                          </w:tcPr>
                          <w:p w14:paraId="1B32DA87" w14:textId="77777777" w:rsidR="00133D6F" w:rsidRPr="006E4111" w:rsidRDefault="00133D6F">
                            <w:pPr>
                              <w:pStyle w:val="Footer"/>
                              <w:rPr>
                                <w:noProof/>
                              </w:rPr>
                            </w:pPr>
                          </w:p>
                        </w:tc>
                        <w:tc>
                          <w:tcPr>
                            <w:tcW w:w="1667" w:type="pct"/>
                            <w:shd w:val="clear" w:color="auto" w:fill="000000" w:themeFill="text1"/>
                          </w:tcPr>
                          <w:p w14:paraId="08F6264B" w14:textId="77777777" w:rsidR="00133D6F" w:rsidRPr="006E4111" w:rsidRDefault="00133D6F">
                            <w:pPr>
                              <w:pStyle w:val="Footer"/>
                              <w:rPr>
                                <w:noProof/>
                              </w:rPr>
                            </w:pPr>
                          </w:p>
                        </w:tc>
                      </w:tr>
                    </w:tbl>
                    <w:p w14:paraId="1C7F1FE2" w14:textId="77777777" w:rsidR="00133D6F" w:rsidRPr="006E4111" w:rsidRDefault="00133D6F">
                      <w:pPr>
                        <w:pStyle w:val="NoSpacing"/>
                        <w:rPr>
                          <w:noProof/>
                          <w:lang w:val="fr-FR"/>
                        </w:rPr>
                      </w:pPr>
                    </w:p>
                  </w:txbxContent>
                </v:textbox>
                <w10:wrap type="square" anchorx="page" anchory="page"/>
              </v:shape>
            </w:pict>
          </mc:Fallback>
        </mc:AlternateContent>
      </w:r>
    </w:p>
    <w:p w14:paraId="7C94D484" w14:textId="77777777" w:rsidR="005C4F18" w:rsidRDefault="005C4F18">
      <w:pPr>
        <w:pStyle w:val="TOCHeading"/>
        <w:rPr>
          <w:rFonts w:ascii="Arial" w:hAnsi="Arial" w:cs="Arial"/>
          <w:sz w:val="32"/>
          <w:szCs w:val="32"/>
        </w:rPr>
      </w:pPr>
      <w:r>
        <w:rPr>
          <w:rFonts w:ascii="Arial" w:hAnsi="Arial" w:cs="Arial"/>
          <w:sz w:val="32"/>
          <w:szCs w:val="32"/>
        </w:rPr>
        <w:lastRenderedPageBreak/>
        <w:tab/>
      </w:r>
    </w:p>
    <w:sdt>
      <w:sdtPr>
        <w:id w:val="-1616978843"/>
        <w:docPartObj>
          <w:docPartGallery w:val="Table of Contents"/>
          <w:docPartUnique/>
        </w:docPartObj>
      </w:sdtPr>
      <w:sdtEndPr>
        <w:rPr>
          <w:b/>
          <w:bCs/>
        </w:rPr>
      </w:sdtEndPr>
      <w:sdtContent>
        <w:p w14:paraId="74A9BBE5" w14:textId="77777777" w:rsidR="005C4F18" w:rsidRPr="005C4F18" w:rsidRDefault="005C4F18" w:rsidP="005C4F18">
          <w:pPr>
            <w:tabs>
              <w:tab w:val="left" w:pos="1403"/>
            </w:tabs>
            <w:rPr>
              <w:rStyle w:val="Heading1Char"/>
              <w:color w:val="EF4623" w:themeColor="accent1"/>
            </w:rPr>
          </w:pPr>
          <w:r w:rsidRPr="005C4F18">
            <w:rPr>
              <w:rStyle w:val="Heading1Char"/>
              <w:color w:val="EF4623" w:themeColor="accent1"/>
            </w:rPr>
            <w:t>Table des matières</w:t>
          </w:r>
        </w:p>
        <w:p w14:paraId="2E9A286B" w14:textId="77777777" w:rsidR="008E25D7" w:rsidRDefault="005C4F18">
          <w:pPr>
            <w:pStyle w:val="TOC1"/>
            <w:tabs>
              <w:tab w:val="left" w:pos="400"/>
            </w:tabs>
            <w:rPr>
              <w:rFonts w:eastAsiaTheme="minorEastAsia"/>
              <w:color w:val="auto"/>
              <w:kern w:val="0"/>
              <w:sz w:val="22"/>
              <w:szCs w:val="22"/>
              <w:lang w:eastAsia="fr-FR"/>
            </w:rPr>
          </w:pPr>
          <w:r>
            <w:fldChar w:fldCharType="begin"/>
          </w:r>
          <w:r>
            <w:instrText xml:space="preserve"> TOC \o "1-3" \h \z \u </w:instrText>
          </w:r>
          <w:r>
            <w:fldChar w:fldCharType="separate"/>
          </w:r>
          <w:hyperlink w:anchor="_Toc408399600" w:history="1">
            <w:r w:rsidR="008E25D7" w:rsidRPr="003066EE">
              <w:rPr>
                <w:rStyle w:val="Hyperlink"/>
              </w:rPr>
              <w:t>I</w:t>
            </w:r>
            <w:r w:rsidR="008E25D7">
              <w:rPr>
                <w:rFonts w:eastAsiaTheme="minorEastAsia"/>
                <w:color w:val="auto"/>
                <w:kern w:val="0"/>
                <w:sz w:val="22"/>
                <w:szCs w:val="22"/>
                <w:lang w:eastAsia="fr-FR"/>
              </w:rPr>
              <w:tab/>
            </w:r>
            <w:r w:rsidR="008E25D7" w:rsidRPr="003066EE">
              <w:rPr>
                <w:rStyle w:val="Hyperlink"/>
              </w:rPr>
              <w:t>Introduction</w:t>
            </w:r>
            <w:r w:rsidR="008E25D7">
              <w:rPr>
                <w:webHidden/>
              </w:rPr>
              <w:tab/>
            </w:r>
            <w:r w:rsidR="008E25D7">
              <w:rPr>
                <w:webHidden/>
              </w:rPr>
              <w:fldChar w:fldCharType="begin"/>
            </w:r>
            <w:r w:rsidR="008E25D7">
              <w:rPr>
                <w:webHidden/>
              </w:rPr>
              <w:instrText xml:space="preserve"> PAGEREF _Toc408399600 \h </w:instrText>
            </w:r>
            <w:r w:rsidR="008E25D7">
              <w:rPr>
                <w:webHidden/>
              </w:rPr>
            </w:r>
            <w:r w:rsidR="008E25D7">
              <w:rPr>
                <w:webHidden/>
              </w:rPr>
              <w:fldChar w:fldCharType="separate"/>
            </w:r>
            <w:r w:rsidR="00A537A2">
              <w:rPr>
                <w:webHidden/>
              </w:rPr>
              <w:t>3</w:t>
            </w:r>
            <w:r w:rsidR="008E25D7">
              <w:rPr>
                <w:webHidden/>
              </w:rPr>
              <w:fldChar w:fldCharType="end"/>
            </w:r>
          </w:hyperlink>
        </w:p>
        <w:p w14:paraId="6B0D5DD2" w14:textId="77777777" w:rsidR="008E25D7" w:rsidRDefault="00E218CE">
          <w:pPr>
            <w:pStyle w:val="TOC2"/>
            <w:tabs>
              <w:tab w:val="left" w:pos="660"/>
              <w:tab w:val="right" w:leader="underscore" w:pos="9964"/>
            </w:tabs>
            <w:rPr>
              <w:rFonts w:eastAsiaTheme="minorEastAsia"/>
              <w:noProof/>
              <w:color w:val="auto"/>
              <w:sz w:val="22"/>
              <w:szCs w:val="22"/>
              <w:lang w:eastAsia="fr-FR"/>
            </w:rPr>
          </w:pPr>
          <w:hyperlink w:anchor="_Toc408399601" w:history="1">
            <w:r w:rsidR="008E25D7" w:rsidRPr="003066EE">
              <w:rPr>
                <w:rStyle w:val="Hyperlink"/>
                <w:noProof/>
              </w:rPr>
              <w:t>I.1</w:t>
            </w:r>
            <w:r w:rsidR="008E25D7">
              <w:rPr>
                <w:rFonts w:eastAsiaTheme="minorEastAsia"/>
                <w:noProof/>
                <w:color w:val="auto"/>
                <w:sz w:val="22"/>
                <w:szCs w:val="22"/>
                <w:lang w:eastAsia="fr-FR"/>
              </w:rPr>
              <w:tab/>
            </w:r>
            <w:r w:rsidR="008E25D7" w:rsidRPr="003066EE">
              <w:rPr>
                <w:rStyle w:val="Hyperlink"/>
                <w:noProof/>
              </w:rPr>
              <w:t>Description</w:t>
            </w:r>
            <w:r w:rsidR="008E25D7">
              <w:rPr>
                <w:noProof/>
                <w:webHidden/>
              </w:rPr>
              <w:tab/>
            </w:r>
            <w:r w:rsidR="008E25D7">
              <w:rPr>
                <w:noProof/>
                <w:webHidden/>
              </w:rPr>
              <w:fldChar w:fldCharType="begin"/>
            </w:r>
            <w:r w:rsidR="008E25D7">
              <w:rPr>
                <w:noProof/>
                <w:webHidden/>
              </w:rPr>
              <w:instrText xml:space="preserve"> PAGEREF _Toc408399601 \h </w:instrText>
            </w:r>
            <w:r w:rsidR="008E25D7">
              <w:rPr>
                <w:noProof/>
                <w:webHidden/>
              </w:rPr>
            </w:r>
            <w:r w:rsidR="008E25D7">
              <w:rPr>
                <w:noProof/>
                <w:webHidden/>
              </w:rPr>
              <w:fldChar w:fldCharType="separate"/>
            </w:r>
            <w:r w:rsidR="00A537A2">
              <w:rPr>
                <w:noProof/>
                <w:webHidden/>
              </w:rPr>
              <w:t>3</w:t>
            </w:r>
            <w:r w:rsidR="008E25D7">
              <w:rPr>
                <w:noProof/>
                <w:webHidden/>
              </w:rPr>
              <w:fldChar w:fldCharType="end"/>
            </w:r>
          </w:hyperlink>
        </w:p>
        <w:p w14:paraId="7AD53008" w14:textId="77777777" w:rsidR="008E25D7" w:rsidRDefault="00E218CE">
          <w:pPr>
            <w:pStyle w:val="TOC2"/>
            <w:tabs>
              <w:tab w:val="left" w:pos="660"/>
              <w:tab w:val="right" w:leader="underscore" w:pos="9964"/>
            </w:tabs>
            <w:rPr>
              <w:rFonts w:eastAsiaTheme="minorEastAsia"/>
              <w:noProof/>
              <w:color w:val="auto"/>
              <w:sz w:val="22"/>
              <w:szCs w:val="22"/>
              <w:lang w:eastAsia="fr-FR"/>
            </w:rPr>
          </w:pPr>
          <w:hyperlink w:anchor="_Toc408399602" w:history="1">
            <w:r w:rsidR="008E25D7" w:rsidRPr="003066EE">
              <w:rPr>
                <w:rStyle w:val="Hyperlink"/>
                <w:noProof/>
              </w:rPr>
              <w:t>I.2</w:t>
            </w:r>
            <w:r w:rsidR="008E25D7">
              <w:rPr>
                <w:rFonts w:eastAsiaTheme="minorEastAsia"/>
                <w:noProof/>
                <w:color w:val="auto"/>
                <w:sz w:val="22"/>
                <w:szCs w:val="22"/>
                <w:lang w:eastAsia="fr-FR"/>
              </w:rPr>
              <w:tab/>
            </w:r>
            <w:r w:rsidR="008E25D7" w:rsidRPr="003066EE">
              <w:rPr>
                <w:rStyle w:val="Hyperlink"/>
                <w:noProof/>
              </w:rPr>
              <w:t>Fiche du modèle ProjetCannes</w:t>
            </w:r>
            <w:r w:rsidR="008E25D7">
              <w:rPr>
                <w:noProof/>
                <w:webHidden/>
              </w:rPr>
              <w:tab/>
            </w:r>
            <w:r w:rsidR="008E25D7">
              <w:rPr>
                <w:noProof/>
                <w:webHidden/>
              </w:rPr>
              <w:fldChar w:fldCharType="begin"/>
            </w:r>
            <w:r w:rsidR="008E25D7">
              <w:rPr>
                <w:noProof/>
                <w:webHidden/>
              </w:rPr>
              <w:instrText xml:space="preserve"> PAGEREF _Toc408399602 \h </w:instrText>
            </w:r>
            <w:r w:rsidR="008E25D7">
              <w:rPr>
                <w:noProof/>
                <w:webHidden/>
              </w:rPr>
            </w:r>
            <w:r w:rsidR="008E25D7">
              <w:rPr>
                <w:noProof/>
                <w:webHidden/>
              </w:rPr>
              <w:fldChar w:fldCharType="separate"/>
            </w:r>
            <w:r w:rsidR="00A537A2">
              <w:rPr>
                <w:noProof/>
                <w:webHidden/>
              </w:rPr>
              <w:t>3</w:t>
            </w:r>
            <w:r w:rsidR="008E25D7">
              <w:rPr>
                <w:noProof/>
                <w:webHidden/>
              </w:rPr>
              <w:fldChar w:fldCharType="end"/>
            </w:r>
          </w:hyperlink>
        </w:p>
        <w:p w14:paraId="5FA08EBA" w14:textId="77777777" w:rsidR="008E25D7" w:rsidRDefault="00E218CE">
          <w:pPr>
            <w:pStyle w:val="TOC1"/>
            <w:tabs>
              <w:tab w:val="left" w:pos="400"/>
            </w:tabs>
            <w:rPr>
              <w:rFonts w:eastAsiaTheme="minorEastAsia"/>
              <w:color w:val="auto"/>
              <w:kern w:val="0"/>
              <w:sz w:val="22"/>
              <w:szCs w:val="22"/>
              <w:lang w:eastAsia="fr-FR"/>
            </w:rPr>
          </w:pPr>
          <w:hyperlink w:anchor="_Toc408399603" w:history="1">
            <w:r w:rsidR="008E25D7" w:rsidRPr="003066EE">
              <w:rPr>
                <w:rStyle w:val="Hyperlink"/>
              </w:rPr>
              <w:t>II</w:t>
            </w:r>
            <w:r w:rsidR="008E25D7">
              <w:rPr>
                <w:rFonts w:eastAsiaTheme="minorEastAsia"/>
                <w:color w:val="auto"/>
                <w:kern w:val="0"/>
                <w:sz w:val="22"/>
                <w:szCs w:val="22"/>
                <w:lang w:eastAsia="fr-FR"/>
              </w:rPr>
              <w:tab/>
            </w:r>
            <w:r w:rsidR="008E25D7" w:rsidRPr="003066EE">
              <w:rPr>
                <w:rStyle w:val="Hyperlink"/>
              </w:rPr>
              <w:t>Description complète du modèle</w:t>
            </w:r>
            <w:r w:rsidR="008E25D7">
              <w:rPr>
                <w:webHidden/>
              </w:rPr>
              <w:tab/>
            </w:r>
            <w:r w:rsidR="008E25D7">
              <w:rPr>
                <w:webHidden/>
              </w:rPr>
              <w:fldChar w:fldCharType="begin"/>
            </w:r>
            <w:r w:rsidR="008E25D7">
              <w:rPr>
                <w:webHidden/>
              </w:rPr>
              <w:instrText xml:space="preserve"> PAGEREF _Toc408399603 \h </w:instrText>
            </w:r>
            <w:r w:rsidR="008E25D7">
              <w:rPr>
                <w:webHidden/>
              </w:rPr>
            </w:r>
            <w:r w:rsidR="008E25D7">
              <w:rPr>
                <w:webHidden/>
              </w:rPr>
              <w:fldChar w:fldCharType="separate"/>
            </w:r>
            <w:r w:rsidR="00A537A2">
              <w:rPr>
                <w:webHidden/>
              </w:rPr>
              <w:t>4</w:t>
            </w:r>
            <w:r w:rsidR="008E25D7">
              <w:rPr>
                <w:webHidden/>
              </w:rPr>
              <w:fldChar w:fldCharType="end"/>
            </w:r>
          </w:hyperlink>
        </w:p>
        <w:p w14:paraId="2D905E19" w14:textId="77777777" w:rsidR="008E25D7" w:rsidRDefault="00E218CE">
          <w:pPr>
            <w:pStyle w:val="TOC2"/>
            <w:tabs>
              <w:tab w:val="left" w:pos="880"/>
              <w:tab w:val="right" w:leader="underscore" w:pos="9964"/>
            </w:tabs>
            <w:rPr>
              <w:rFonts w:eastAsiaTheme="minorEastAsia"/>
              <w:noProof/>
              <w:color w:val="auto"/>
              <w:sz w:val="22"/>
              <w:szCs w:val="22"/>
              <w:lang w:eastAsia="fr-FR"/>
            </w:rPr>
          </w:pPr>
          <w:hyperlink w:anchor="_Toc408399604" w:history="1">
            <w:r w:rsidR="008E25D7" w:rsidRPr="003066EE">
              <w:rPr>
                <w:rStyle w:val="Hyperlink"/>
                <w:noProof/>
              </w:rPr>
              <w:t>II.1</w:t>
            </w:r>
            <w:r w:rsidR="008E25D7">
              <w:rPr>
                <w:rFonts w:eastAsiaTheme="minorEastAsia"/>
                <w:noProof/>
                <w:color w:val="auto"/>
                <w:sz w:val="22"/>
                <w:szCs w:val="22"/>
                <w:lang w:eastAsia="fr-FR"/>
              </w:rPr>
              <w:tab/>
            </w:r>
            <w:r w:rsidR="008E25D7" w:rsidRPr="003066EE">
              <w:rPr>
                <w:rStyle w:val="Hyperlink"/>
                <w:noProof/>
              </w:rPr>
              <w:t>Objets de niveau modèle</w:t>
            </w:r>
            <w:r w:rsidR="008E25D7">
              <w:rPr>
                <w:noProof/>
                <w:webHidden/>
              </w:rPr>
              <w:tab/>
            </w:r>
            <w:r w:rsidR="008E25D7">
              <w:rPr>
                <w:noProof/>
                <w:webHidden/>
              </w:rPr>
              <w:fldChar w:fldCharType="begin"/>
            </w:r>
            <w:r w:rsidR="008E25D7">
              <w:rPr>
                <w:noProof/>
                <w:webHidden/>
              </w:rPr>
              <w:instrText xml:space="preserve"> PAGEREF _Toc408399604 \h </w:instrText>
            </w:r>
            <w:r w:rsidR="008E25D7">
              <w:rPr>
                <w:noProof/>
                <w:webHidden/>
              </w:rPr>
            </w:r>
            <w:r w:rsidR="008E25D7">
              <w:rPr>
                <w:noProof/>
                <w:webHidden/>
              </w:rPr>
              <w:fldChar w:fldCharType="separate"/>
            </w:r>
            <w:r w:rsidR="00A537A2">
              <w:rPr>
                <w:noProof/>
                <w:webHidden/>
              </w:rPr>
              <w:t>4</w:t>
            </w:r>
            <w:r w:rsidR="008E25D7">
              <w:rPr>
                <w:noProof/>
                <w:webHidden/>
              </w:rPr>
              <w:fldChar w:fldCharType="end"/>
            </w:r>
          </w:hyperlink>
        </w:p>
        <w:p w14:paraId="1676A779"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05" w:history="1">
            <w:r w:rsidR="008E25D7" w:rsidRPr="003066EE">
              <w:rPr>
                <w:rStyle w:val="Hyperlink"/>
                <w:noProof/>
              </w:rPr>
              <w:t>II.1.1</w:t>
            </w:r>
            <w:r w:rsidR="008E25D7">
              <w:rPr>
                <w:rFonts w:eastAsiaTheme="minorEastAsia"/>
                <w:noProof/>
                <w:color w:val="auto"/>
                <w:sz w:val="22"/>
                <w:szCs w:val="22"/>
                <w:lang w:eastAsia="fr-FR"/>
              </w:rPr>
              <w:tab/>
            </w:r>
            <w:r w:rsidR="008E25D7" w:rsidRPr="003066EE">
              <w:rPr>
                <w:rStyle w:val="Hyperlink"/>
                <w:noProof/>
              </w:rPr>
              <w:t>Liste des diagrammes</w:t>
            </w:r>
            <w:r w:rsidR="008E25D7">
              <w:rPr>
                <w:noProof/>
                <w:webHidden/>
              </w:rPr>
              <w:tab/>
            </w:r>
            <w:r w:rsidR="008E25D7">
              <w:rPr>
                <w:noProof/>
                <w:webHidden/>
              </w:rPr>
              <w:fldChar w:fldCharType="begin"/>
            </w:r>
            <w:r w:rsidR="008E25D7">
              <w:rPr>
                <w:noProof/>
                <w:webHidden/>
              </w:rPr>
              <w:instrText xml:space="preserve"> PAGEREF _Toc408399605 \h </w:instrText>
            </w:r>
            <w:r w:rsidR="008E25D7">
              <w:rPr>
                <w:noProof/>
                <w:webHidden/>
              </w:rPr>
            </w:r>
            <w:r w:rsidR="008E25D7">
              <w:rPr>
                <w:noProof/>
                <w:webHidden/>
              </w:rPr>
              <w:fldChar w:fldCharType="separate"/>
            </w:r>
            <w:r w:rsidR="00A537A2">
              <w:rPr>
                <w:noProof/>
                <w:webHidden/>
              </w:rPr>
              <w:t>4</w:t>
            </w:r>
            <w:r w:rsidR="008E25D7">
              <w:rPr>
                <w:noProof/>
                <w:webHidden/>
              </w:rPr>
              <w:fldChar w:fldCharType="end"/>
            </w:r>
          </w:hyperlink>
        </w:p>
        <w:p w14:paraId="61037DE2"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06" w:history="1">
            <w:r w:rsidR="008E25D7" w:rsidRPr="003066EE">
              <w:rPr>
                <w:rStyle w:val="Hyperlink"/>
                <w:noProof/>
              </w:rPr>
              <w:t>II.1.2</w:t>
            </w:r>
            <w:r w:rsidR="008E25D7">
              <w:rPr>
                <w:rFonts w:eastAsiaTheme="minorEastAsia"/>
                <w:noProof/>
                <w:color w:val="auto"/>
                <w:sz w:val="22"/>
                <w:szCs w:val="22"/>
                <w:lang w:eastAsia="fr-FR"/>
              </w:rPr>
              <w:tab/>
            </w:r>
            <w:r w:rsidR="008E25D7" w:rsidRPr="003066EE">
              <w:rPr>
                <w:rStyle w:val="Hyperlink"/>
                <w:noProof/>
              </w:rPr>
              <w:t>Diagramme DP_Cannes</w:t>
            </w:r>
            <w:r w:rsidR="008E25D7">
              <w:rPr>
                <w:noProof/>
                <w:webHidden/>
              </w:rPr>
              <w:tab/>
            </w:r>
            <w:r w:rsidR="008E25D7">
              <w:rPr>
                <w:noProof/>
                <w:webHidden/>
              </w:rPr>
              <w:fldChar w:fldCharType="begin"/>
            </w:r>
            <w:r w:rsidR="008E25D7">
              <w:rPr>
                <w:noProof/>
                <w:webHidden/>
              </w:rPr>
              <w:instrText xml:space="preserve"> PAGEREF _Toc408399606 \h </w:instrText>
            </w:r>
            <w:r w:rsidR="008E25D7">
              <w:rPr>
                <w:noProof/>
                <w:webHidden/>
              </w:rPr>
            </w:r>
            <w:r w:rsidR="008E25D7">
              <w:rPr>
                <w:noProof/>
                <w:webHidden/>
              </w:rPr>
              <w:fldChar w:fldCharType="separate"/>
            </w:r>
            <w:r w:rsidR="00A537A2">
              <w:rPr>
                <w:noProof/>
                <w:webHidden/>
              </w:rPr>
              <w:t>5</w:t>
            </w:r>
            <w:r w:rsidR="008E25D7">
              <w:rPr>
                <w:noProof/>
                <w:webHidden/>
              </w:rPr>
              <w:fldChar w:fldCharType="end"/>
            </w:r>
          </w:hyperlink>
        </w:p>
        <w:p w14:paraId="5E013864" w14:textId="77777777" w:rsidR="008E25D7" w:rsidRDefault="00E218CE">
          <w:pPr>
            <w:pStyle w:val="TOC2"/>
            <w:tabs>
              <w:tab w:val="left" w:pos="880"/>
              <w:tab w:val="right" w:leader="underscore" w:pos="9964"/>
            </w:tabs>
            <w:rPr>
              <w:rFonts w:eastAsiaTheme="minorEastAsia"/>
              <w:noProof/>
              <w:color w:val="auto"/>
              <w:sz w:val="22"/>
              <w:szCs w:val="22"/>
              <w:lang w:eastAsia="fr-FR"/>
            </w:rPr>
          </w:pPr>
          <w:hyperlink w:anchor="_Toc408399607" w:history="1">
            <w:r w:rsidR="008E25D7" w:rsidRPr="003066EE">
              <w:rPr>
                <w:rStyle w:val="Hyperlink"/>
                <w:noProof/>
              </w:rPr>
              <w:t>II.2</w:t>
            </w:r>
            <w:r w:rsidR="008E25D7">
              <w:rPr>
                <w:rFonts w:eastAsiaTheme="minorEastAsia"/>
                <w:noProof/>
                <w:color w:val="auto"/>
                <w:sz w:val="22"/>
                <w:szCs w:val="22"/>
                <w:lang w:eastAsia="fr-FR"/>
              </w:rPr>
              <w:tab/>
            </w:r>
            <w:r w:rsidR="008E25D7" w:rsidRPr="003066EE">
              <w:rPr>
                <w:rStyle w:val="Hyperlink"/>
                <w:noProof/>
              </w:rPr>
              <w:t>Package Gestion de l'hébergement</w:t>
            </w:r>
            <w:r w:rsidR="008E25D7">
              <w:rPr>
                <w:noProof/>
                <w:webHidden/>
              </w:rPr>
              <w:tab/>
            </w:r>
            <w:r w:rsidR="008E25D7">
              <w:rPr>
                <w:noProof/>
                <w:webHidden/>
              </w:rPr>
              <w:fldChar w:fldCharType="begin"/>
            </w:r>
            <w:r w:rsidR="008E25D7">
              <w:rPr>
                <w:noProof/>
                <w:webHidden/>
              </w:rPr>
              <w:instrText xml:space="preserve"> PAGEREF _Toc408399607 \h </w:instrText>
            </w:r>
            <w:r w:rsidR="008E25D7">
              <w:rPr>
                <w:noProof/>
                <w:webHidden/>
              </w:rPr>
            </w:r>
            <w:r w:rsidR="008E25D7">
              <w:rPr>
                <w:noProof/>
                <w:webHidden/>
              </w:rPr>
              <w:fldChar w:fldCharType="separate"/>
            </w:r>
            <w:r w:rsidR="00A537A2">
              <w:rPr>
                <w:noProof/>
                <w:webHidden/>
              </w:rPr>
              <w:t>6</w:t>
            </w:r>
            <w:r w:rsidR="008E25D7">
              <w:rPr>
                <w:noProof/>
                <w:webHidden/>
              </w:rPr>
              <w:fldChar w:fldCharType="end"/>
            </w:r>
          </w:hyperlink>
        </w:p>
        <w:p w14:paraId="6FDD46BE"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08" w:history="1">
            <w:r w:rsidR="008E25D7" w:rsidRPr="003066EE">
              <w:rPr>
                <w:rStyle w:val="Hyperlink"/>
                <w:noProof/>
              </w:rPr>
              <w:t>II.2.1</w:t>
            </w:r>
            <w:r w:rsidR="008E25D7">
              <w:rPr>
                <w:rFonts w:eastAsiaTheme="minorEastAsia"/>
                <w:noProof/>
                <w:color w:val="auto"/>
                <w:sz w:val="22"/>
                <w:szCs w:val="22"/>
                <w:lang w:eastAsia="fr-FR"/>
              </w:rPr>
              <w:tab/>
            </w:r>
            <w:r w:rsidR="008E25D7" w:rsidRPr="003066EE">
              <w:rPr>
                <w:rStyle w:val="Hyperlink"/>
                <w:noProof/>
              </w:rPr>
              <w:t>Liste des diagrammes</w:t>
            </w:r>
            <w:r w:rsidR="008E25D7">
              <w:rPr>
                <w:noProof/>
                <w:webHidden/>
              </w:rPr>
              <w:tab/>
            </w:r>
            <w:r w:rsidR="008E25D7">
              <w:rPr>
                <w:noProof/>
                <w:webHidden/>
              </w:rPr>
              <w:fldChar w:fldCharType="begin"/>
            </w:r>
            <w:r w:rsidR="008E25D7">
              <w:rPr>
                <w:noProof/>
                <w:webHidden/>
              </w:rPr>
              <w:instrText xml:space="preserve"> PAGEREF _Toc408399608 \h </w:instrText>
            </w:r>
            <w:r w:rsidR="008E25D7">
              <w:rPr>
                <w:noProof/>
                <w:webHidden/>
              </w:rPr>
            </w:r>
            <w:r w:rsidR="008E25D7">
              <w:rPr>
                <w:noProof/>
                <w:webHidden/>
              </w:rPr>
              <w:fldChar w:fldCharType="separate"/>
            </w:r>
            <w:r w:rsidR="00A537A2">
              <w:rPr>
                <w:noProof/>
                <w:webHidden/>
              </w:rPr>
              <w:t>6</w:t>
            </w:r>
            <w:r w:rsidR="008E25D7">
              <w:rPr>
                <w:noProof/>
                <w:webHidden/>
              </w:rPr>
              <w:fldChar w:fldCharType="end"/>
            </w:r>
          </w:hyperlink>
        </w:p>
        <w:p w14:paraId="16EFCEE0"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09" w:history="1">
            <w:r w:rsidR="008E25D7" w:rsidRPr="003066EE">
              <w:rPr>
                <w:rStyle w:val="Hyperlink"/>
                <w:noProof/>
              </w:rPr>
              <w:t>II.2.2</w:t>
            </w:r>
            <w:r w:rsidR="008E25D7">
              <w:rPr>
                <w:rFonts w:eastAsiaTheme="minorEastAsia"/>
                <w:noProof/>
                <w:color w:val="auto"/>
                <w:sz w:val="22"/>
                <w:szCs w:val="22"/>
                <w:lang w:eastAsia="fr-FR"/>
              </w:rPr>
              <w:tab/>
            </w:r>
            <w:r w:rsidR="008E25D7" w:rsidRPr="003066EE">
              <w:rPr>
                <w:rStyle w:val="Hyperlink"/>
                <w:noProof/>
              </w:rPr>
              <w:t>Diagramme DC_hebergement</w:t>
            </w:r>
            <w:r w:rsidR="008E25D7">
              <w:rPr>
                <w:noProof/>
                <w:webHidden/>
              </w:rPr>
              <w:tab/>
            </w:r>
            <w:r w:rsidR="008E25D7">
              <w:rPr>
                <w:noProof/>
                <w:webHidden/>
              </w:rPr>
              <w:fldChar w:fldCharType="begin"/>
            </w:r>
            <w:r w:rsidR="008E25D7">
              <w:rPr>
                <w:noProof/>
                <w:webHidden/>
              </w:rPr>
              <w:instrText xml:space="preserve"> PAGEREF _Toc408399609 \h </w:instrText>
            </w:r>
            <w:r w:rsidR="008E25D7">
              <w:rPr>
                <w:noProof/>
                <w:webHidden/>
              </w:rPr>
            </w:r>
            <w:r w:rsidR="008E25D7">
              <w:rPr>
                <w:noProof/>
                <w:webHidden/>
              </w:rPr>
              <w:fldChar w:fldCharType="separate"/>
            </w:r>
            <w:r w:rsidR="00A537A2">
              <w:rPr>
                <w:noProof/>
                <w:webHidden/>
              </w:rPr>
              <w:t>7</w:t>
            </w:r>
            <w:r w:rsidR="008E25D7">
              <w:rPr>
                <w:noProof/>
                <w:webHidden/>
              </w:rPr>
              <w:fldChar w:fldCharType="end"/>
            </w:r>
          </w:hyperlink>
        </w:p>
        <w:p w14:paraId="08E037ED" w14:textId="77777777" w:rsidR="008E25D7" w:rsidRDefault="00E218CE">
          <w:pPr>
            <w:pStyle w:val="TOC3"/>
            <w:tabs>
              <w:tab w:val="right" w:leader="underscore" w:pos="9964"/>
            </w:tabs>
            <w:rPr>
              <w:rFonts w:eastAsiaTheme="minorEastAsia"/>
              <w:noProof/>
              <w:color w:val="auto"/>
              <w:sz w:val="22"/>
              <w:szCs w:val="22"/>
              <w:lang w:eastAsia="fr-FR"/>
            </w:rPr>
          </w:pPr>
          <w:hyperlink w:anchor="_Toc408399610" w:history="1">
            <w:r w:rsidR="008E25D7" w:rsidRPr="003066EE">
              <w:rPr>
                <w:rStyle w:val="Hyperlink"/>
                <w:noProof/>
              </w:rPr>
              <w:t>Diagramme DCU_hebergement</w:t>
            </w:r>
            <w:r w:rsidR="008E25D7">
              <w:rPr>
                <w:noProof/>
                <w:webHidden/>
              </w:rPr>
              <w:tab/>
            </w:r>
            <w:r w:rsidR="008E25D7">
              <w:rPr>
                <w:noProof/>
                <w:webHidden/>
              </w:rPr>
              <w:fldChar w:fldCharType="begin"/>
            </w:r>
            <w:r w:rsidR="008E25D7">
              <w:rPr>
                <w:noProof/>
                <w:webHidden/>
              </w:rPr>
              <w:instrText xml:space="preserve"> PAGEREF _Toc408399610 \h </w:instrText>
            </w:r>
            <w:r w:rsidR="008E25D7">
              <w:rPr>
                <w:noProof/>
                <w:webHidden/>
              </w:rPr>
            </w:r>
            <w:r w:rsidR="008E25D7">
              <w:rPr>
                <w:noProof/>
                <w:webHidden/>
              </w:rPr>
              <w:fldChar w:fldCharType="separate"/>
            </w:r>
            <w:r w:rsidR="00A537A2">
              <w:rPr>
                <w:noProof/>
                <w:webHidden/>
              </w:rPr>
              <w:t>8</w:t>
            </w:r>
            <w:r w:rsidR="008E25D7">
              <w:rPr>
                <w:noProof/>
                <w:webHidden/>
              </w:rPr>
              <w:fldChar w:fldCharType="end"/>
            </w:r>
          </w:hyperlink>
        </w:p>
        <w:p w14:paraId="1CCE3CB1"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11" w:history="1">
            <w:r w:rsidR="008E25D7" w:rsidRPr="003066EE">
              <w:rPr>
                <w:rStyle w:val="Hyperlink"/>
                <w:noProof/>
              </w:rPr>
              <w:t>II.2.3</w:t>
            </w:r>
            <w:r w:rsidR="008E25D7">
              <w:rPr>
                <w:rFonts w:eastAsiaTheme="minorEastAsia"/>
                <w:noProof/>
                <w:color w:val="auto"/>
                <w:sz w:val="22"/>
                <w:szCs w:val="22"/>
                <w:lang w:eastAsia="fr-FR"/>
              </w:rPr>
              <w:tab/>
            </w:r>
            <w:r w:rsidR="008E25D7" w:rsidRPr="003066EE">
              <w:rPr>
                <w:rStyle w:val="Hyperlink"/>
                <w:noProof/>
              </w:rPr>
              <w:t>Diagramme DS_hebergement</w:t>
            </w:r>
            <w:r w:rsidR="008E25D7">
              <w:rPr>
                <w:noProof/>
                <w:webHidden/>
              </w:rPr>
              <w:tab/>
            </w:r>
            <w:r w:rsidR="008E25D7">
              <w:rPr>
                <w:noProof/>
                <w:webHidden/>
              </w:rPr>
              <w:fldChar w:fldCharType="begin"/>
            </w:r>
            <w:r w:rsidR="008E25D7">
              <w:rPr>
                <w:noProof/>
                <w:webHidden/>
              </w:rPr>
              <w:instrText xml:space="preserve"> PAGEREF _Toc408399611 \h </w:instrText>
            </w:r>
            <w:r w:rsidR="008E25D7">
              <w:rPr>
                <w:noProof/>
                <w:webHidden/>
              </w:rPr>
            </w:r>
            <w:r w:rsidR="008E25D7">
              <w:rPr>
                <w:noProof/>
                <w:webHidden/>
              </w:rPr>
              <w:fldChar w:fldCharType="separate"/>
            </w:r>
            <w:r w:rsidR="00A537A2">
              <w:rPr>
                <w:noProof/>
                <w:webHidden/>
              </w:rPr>
              <w:t>9</w:t>
            </w:r>
            <w:r w:rsidR="008E25D7">
              <w:rPr>
                <w:noProof/>
                <w:webHidden/>
              </w:rPr>
              <w:fldChar w:fldCharType="end"/>
            </w:r>
          </w:hyperlink>
        </w:p>
        <w:p w14:paraId="2EFB119E" w14:textId="77777777" w:rsidR="008E25D7" w:rsidRDefault="00E218CE">
          <w:pPr>
            <w:pStyle w:val="TOC2"/>
            <w:tabs>
              <w:tab w:val="left" w:pos="880"/>
              <w:tab w:val="right" w:leader="underscore" w:pos="9964"/>
            </w:tabs>
            <w:rPr>
              <w:rFonts w:eastAsiaTheme="minorEastAsia"/>
              <w:noProof/>
              <w:color w:val="auto"/>
              <w:sz w:val="22"/>
              <w:szCs w:val="22"/>
              <w:lang w:eastAsia="fr-FR"/>
            </w:rPr>
          </w:pPr>
          <w:hyperlink w:anchor="_Toc408399612" w:history="1">
            <w:r w:rsidR="008E25D7" w:rsidRPr="003066EE">
              <w:rPr>
                <w:rStyle w:val="Hyperlink"/>
                <w:noProof/>
              </w:rPr>
              <w:t>II.3</w:t>
            </w:r>
            <w:r w:rsidR="008E25D7">
              <w:rPr>
                <w:rFonts w:eastAsiaTheme="minorEastAsia"/>
                <w:noProof/>
                <w:color w:val="auto"/>
                <w:sz w:val="22"/>
                <w:szCs w:val="22"/>
                <w:lang w:eastAsia="fr-FR"/>
              </w:rPr>
              <w:tab/>
            </w:r>
            <w:r w:rsidR="008E25D7" w:rsidRPr="003066EE">
              <w:rPr>
                <w:rStyle w:val="Hyperlink"/>
                <w:noProof/>
              </w:rPr>
              <w:t>Package Planning des projections</w:t>
            </w:r>
            <w:r w:rsidR="008E25D7">
              <w:rPr>
                <w:noProof/>
                <w:webHidden/>
              </w:rPr>
              <w:tab/>
            </w:r>
            <w:r w:rsidR="008E25D7">
              <w:rPr>
                <w:noProof/>
                <w:webHidden/>
              </w:rPr>
              <w:fldChar w:fldCharType="begin"/>
            </w:r>
            <w:r w:rsidR="008E25D7">
              <w:rPr>
                <w:noProof/>
                <w:webHidden/>
              </w:rPr>
              <w:instrText xml:space="preserve"> PAGEREF _Toc408399612 \h </w:instrText>
            </w:r>
            <w:r w:rsidR="008E25D7">
              <w:rPr>
                <w:noProof/>
                <w:webHidden/>
              </w:rPr>
            </w:r>
            <w:r w:rsidR="008E25D7">
              <w:rPr>
                <w:noProof/>
                <w:webHidden/>
              </w:rPr>
              <w:fldChar w:fldCharType="separate"/>
            </w:r>
            <w:r w:rsidR="00A537A2">
              <w:rPr>
                <w:noProof/>
                <w:webHidden/>
              </w:rPr>
              <w:t>10</w:t>
            </w:r>
            <w:r w:rsidR="008E25D7">
              <w:rPr>
                <w:noProof/>
                <w:webHidden/>
              </w:rPr>
              <w:fldChar w:fldCharType="end"/>
            </w:r>
          </w:hyperlink>
        </w:p>
        <w:p w14:paraId="70DFA087"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13" w:history="1">
            <w:r w:rsidR="008E25D7" w:rsidRPr="003066EE">
              <w:rPr>
                <w:rStyle w:val="Hyperlink"/>
                <w:noProof/>
              </w:rPr>
              <w:t>II.3.1</w:t>
            </w:r>
            <w:r w:rsidR="008E25D7">
              <w:rPr>
                <w:rFonts w:eastAsiaTheme="minorEastAsia"/>
                <w:noProof/>
                <w:color w:val="auto"/>
                <w:sz w:val="22"/>
                <w:szCs w:val="22"/>
                <w:lang w:eastAsia="fr-FR"/>
              </w:rPr>
              <w:tab/>
            </w:r>
            <w:r w:rsidR="008E25D7" w:rsidRPr="003066EE">
              <w:rPr>
                <w:rStyle w:val="Hyperlink"/>
                <w:noProof/>
              </w:rPr>
              <w:t>Liste des diagrammes</w:t>
            </w:r>
            <w:r w:rsidR="008E25D7">
              <w:rPr>
                <w:noProof/>
                <w:webHidden/>
              </w:rPr>
              <w:tab/>
            </w:r>
            <w:r w:rsidR="008E25D7">
              <w:rPr>
                <w:noProof/>
                <w:webHidden/>
              </w:rPr>
              <w:fldChar w:fldCharType="begin"/>
            </w:r>
            <w:r w:rsidR="008E25D7">
              <w:rPr>
                <w:noProof/>
                <w:webHidden/>
              </w:rPr>
              <w:instrText xml:space="preserve"> PAGEREF _Toc408399613 \h </w:instrText>
            </w:r>
            <w:r w:rsidR="008E25D7">
              <w:rPr>
                <w:noProof/>
                <w:webHidden/>
              </w:rPr>
            </w:r>
            <w:r w:rsidR="008E25D7">
              <w:rPr>
                <w:noProof/>
                <w:webHidden/>
              </w:rPr>
              <w:fldChar w:fldCharType="separate"/>
            </w:r>
            <w:r w:rsidR="00A537A2">
              <w:rPr>
                <w:noProof/>
                <w:webHidden/>
              </w:rPr>
              <w:t>10</w:t>
            </w:r>
            <w:r w:rsidR="008E25D7">
              <w:rPr>
                <w:noProof/>
                <w:webHidden/>
              </w:rPr>
              <w:fldChar w:fldCharType="end"/>
            </w:r>
          </w:hyperlink>
        </w:p>
        <w:p w14:paraId="4E1E5BD8"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14" w:history="1">
            <w:r w:rsidR="008E25D7" w:rsidRPr="003066EE">
              <w:rPr>
                <w:rStyle w:val="Hyperlink"/>
                <w:noProof/>
              </w:rPr>
              <w:t>II.3.2</w:t>
            </w:r>
            <w:r w:rsidR="008E25D7">
              <w:rPr>
                <w:rFonts w:eastAsiaTheme="minorEastAsia"/>
                <w:noProof/>
                <w:color w:val="auto"/>
                <w:sz w:val="22"/>
                <w:szCs w:val="22"/>
                <w:lang w:eastAsia="fr-FR"/>
              </w:rPr>
              <w:tab/>
            </w:r>
            <w:r w:rsidR="008E25D7" w:rsidRPr="003066EE">
              <w:rPr>
                <w:rStyle w:val="Hyperlink"/>
                <w:noProof/>
              </w:rPr>
              <w:t>Diagramme DC_projection</w:t>
            </w:r>
            <w:r w:rsidR="008E25D7">
              <w:rPr>
                <w:noProof/>
                <w:webHidden/>
              </w:rPr>
              <w:tab/>
            </w:r>
            <w:r w:rsidR="008E25D7">
              <w:rPr>
                <w:noProof/>
                <w:webHidden/>
              </w:rPr>
              <w:fldChar w:fldCharType="begin"/>
            </w:r>
            <w:r w:rsidR="008E25D7">
              <w:rPr>
                <w:noProof/>
                <w:webHidden/>
              </w:rPr>
              <w:instrText xml:space="preserve"> PAGEREF _Toc408399614 \h </w:instrText>
            </w:r>
            <w:r w:rsidR="008E25D7">
              <w:rPr>
                <w:noProof/>
                <w:webHidden/>
              </w:rPr>
            </w:r>
            <w:r w:rsidR="008E25D7">
              <w:rPr>
                <w:noProof/>
                <w:webHidden/>
              </w:rPr>
              <w:fldChar w:fldCharType="separate"/>
            </w:r>
            <w:r w:rsidR="00A537A2">
              <w:rPr>
                <w:noProof/>
                <w:webHidden/>
              </w:rPr>
              <w:t>11</w:t>
            </w:r>
            <w:r w:rsidR="008E25D7">
              <w:rPr>
                <w:noProof/>
                <w:webHidden/>
              </w:rPr>
              <w:fldChar w:fldCharType="end"/>
            </w:r>
          </w:hyperlink>
        </w:p>
        <w:p w14:paraId="7DB65098"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15" w:history="1">
            <w:r w:rsidR="008E25D7" w:rsidRPr="003066EE">
              <w:rPr>
                <w:rStyle w:val="Hyperlink"/>
                <w:noProof/>
              </w:rPr>
              <w:t>II.3.3</w:t>
            </w:r>
            <w:r w:rsidR="008E25D7">
              <w:rPr>
                <w:rFonts w:eastAsiaTheme="minorEastAsia"/>
                <w:noProof/>
                <w:color w:val="auto"/>
                <w:sz w:val="22"/>
                <w:szCs w:val="22"/>
                <w:lang w:eastAsia="fr-FR"/>
              </w:rPr>
              <w:tab/>
            </w:r>
            <w:r w:rsidR="008E25D7" w:rsidRPr="003066EE">
              <w:rPr>
                <w:rStyle w:val="Hyperlink"/>
                <w:noProof/>
              </w:rPr>
              <w:t>Diagramme DCU_planning_projections</w:t>
            </w:r>
            <w:r w:rsidR="008E25D7">
              <w:rPr>
                <w:noProof/>
                <w:webHidden/>
              </w:rPr>
              <w:tab/>
            </w:r>
            <w:r w:rsidR="008E25D7">
              <w:rPr>
                <w:noProof/>
                <w:webHidden/>
              </w:rPr>
              <w:fldChar w:fldCharType="begin"/>
            </w:r>
            <w:r w:rsidR="008E25D7">
              <w:rPr>
                <w:noProof/>
                <w:webHidden/>
              </w:rPr>
              <w:instrText xml:space="preserve"> PAGEREF _Toc408399615 \h </w:instrText>
            </w:r>
            <w:r w:rsidR="008E25D7">
              <w:rPr>
                <w:noProof/>
                <w:webHidden/>
              </w:rPr>
            </w:r>
            <w:r w:rsidR="008E25D7">
              <w:rPr>
                <w:noProof/>
                <w:webHidden/>
              </w:rPr>
              <w:fldChar w:fldCharType="separate"/>
            </w:r>
            <w:r w:rsidR="00A537A2">
              <w:rPr>
                <w:noProof/>
                <w:webHidden/>
              </w:rPr>
              <w:t>12</w:t>
            </w:r>
            <w:r w:rsidR="008E25D7">
              <w:rPr>
                <w:noProof/>
                <w:webHidden/>
              </w:rPr>
              <w:fldChar w:fldCharType="end"/>
            </w:r>
          </w:hyperlink>
        </w:p>
        <w:p w14:paraId="563EE355" w14:textId="77777777" w:rsidR="008E25D7" w:rsidRDefault="00E218CE">
          <w:pPr>
            <w:pStyle w:val="TOC3"/>
            <w:tabs>
              <w:tab w:val="left" w:pos="1100"/>
              <w:tab w:val="right" w:leader="underscore" w:pos="9964"/>
            </w:tabs>
            <w:rPr>
              <w:rFonts w:eastAsiaTheme="minorEastAsia"/>
              <w:noProof/>
              <w:color w:val="auto"/>
              <w:sz w:val="22"/>
              <w:szCs w:val="22"/>
              <w:lang w:eastAsia="fr-FR"/>
            </w:rPr>
          </w:pPr>
          <w:hyperlink w:anchor="_Toc408399616" w:history="1">
            <w:r w:rsidR="008E25D7" w:rsidRPr="003066EE">
              <w:rPr>
                <w:rStyle w:val="Hyperlink"/>
                <w:noProof/>
              </w:rPr>
              <w:t>II.3.4</w:t>
            </w:r>
            <w:r w:rsidR="008E25D7">
              <w:rPr>
                <w:rFonts w:eastAsiaTheme="minorEastAsia"/>
                <w:noProof/>
                <w:color w:val="auto"/>
                <w:sz w:val="22"/>
                <w:szCs w:val="22"/>
                <w:lang w:eastAsia="fr-FR"/>
              </w:rPr>
              <w:tab/>
            </w:r>
            <w:r w:rsidR="008E25D7" w:rsidRPr="003066EE">
              <w:rPr>
                <w:rStyle w:val="Hyperlink"/>
                <w:noProof/>
              </w:rPr>
              <w:t>Diagramme DS_projection</w:t>
            </w:r>
            <w:r w:rsidR="008E25D7">
              <w:rPr>
                <w:noProof/>
                <w:webHidden/>
              </w:rPr>
              <w:tab/>
            </w:r>
            <w:r w:rsidR="008E25D7">
              <w:rPr>
                <w:noProof/>
                <w:webHidden/>
              </w:rPr>
              <w:fldChar w:fldCharType="begin"/>
            </w:r>
            <w:r w:rsidR="008E25D7">
              <w:rPr>
                <w:noProof/>
                <w:webHidden/>
              </w:rPr>
              <w:instrText xml:space="preserve"> PAGEREF _Toc408399616 \h </w:instrText>
            </w:r>
            <w:r w:rsidR="008E25D7">
              <w:rPr>
                <w:noProof/>
                <w:webHidden/>
              </w:rPr>
            </w:r>
            <w:r w:rsidR="008E25D7">
              <w:rPr>
                <w:noProof/>
                <w:webHidden/>
              </w:rPr>
              <w:fldChar w:fldCharType="separate"/>
            </w:r>
            <w:r w:rsidR="00A537A2">
              <w:rPr>
                <w:noProof/>
                <w:webHidden/>
              </w:rPr>
              <w:t>13</w:t>
            </w:r>
            <w:r w:rsidR="008E25D7">
              <w:rPr>
                <w:noProof/>
                <w:webHidden/>
              </w:rPr>
              <w:fldChar w:fldCharType="end"/>
            </w:r>
          </w:hyperlink>
        </w:p>
        <w:p w14:paraId="45A4277E" w14:textId="77777777" w:rsidR="008E25D7" w:rsidRDefault="00E218CE">
          <w:pPr>
            <w:pStyle w:val="TOC1"/>
            <w:rPr>
              <w:rFonts w:eastAsiaTheme="minorEastAsia"/>
              <w:color w:val="auto"/>
              <w:kern w:val="0"/>
              <w:sz w:val="22"/>
              <w:szCs w:val="22"/>
              <w:lang w:eastAsia="fr-FR"/>
            </w:rPr>
          </w:pPr>
          <w:hyperlink w:anchor="_Toc408399617" w:history="1">
            <w:r w:rsidR="008E25D7" w:rsidRPr="003066EE">
              <w:rPr>
                <w:rStyle w:val="Hyperlink"/>
              </w:rPr>
              <w:t>III. Interfaces homme-machine</w:t>
            </w:r>
            <w:r w:rsidR="008E25D7">
              <w:rPr>
                <w:webHidden/>
              </w:rPr>
              <w:tab/>
            </w:r>
            <w:r w:rsidR="008E25D7">
              <w:rPr>
                <w:webHidden/>
              </w:rPr>
              <w:fldChar w:fldCharType="begin"/>
            </w:r>
            <w:r w:rsidR="008E25D7">
              <w:rPr>
                <w:webHidden/>
              </w:rPr>
              <w:instrText xml:space="preserve"> PAGEREF _Toc408399617 \h </w:instrText>
            </w:r>
            <w:r w:rsidR="008E25D7">
              <w:rPr>
                <w:webHidden/>
              </w:rPr>
            </w:r>
            <w:r w:rsidR="008E25D7">
              <w:rPr>
                <w:webHidden/>
              </w:rPr>
              <w:fldChar w:fldCharType="separate"/>
            </w:r>
            <w:r w:rsidR="00A537A2">
              <w:rPr>
                <w:webHidden/>
              </w:rPr>
              <w:t>14</w:t>
            </w:r>
            <w:r w:rsidR="008E25D7">
              <w:rPr>
                <w:webHidden/>
              </w:rPr>
              <w:fldChar w:fldCharType="end"/>
            </w:r>
          </w:hyperlink>
        </w:p>
        <w:p w14:paraId="458BF107" w14:textId="77777777" w:rsidR="008E25D7" w:rsidRDefault="00E218CE">
          <w:pPr>
            <w:pStyle w:val="TOC2"/>
            <w:tabs>
              <w:tab w:val="right" w:leader="underscore" w:pos="9964"/>
            </w:tabs>
            <w:rPr>
              <w:rFonts w:eastAsiaTheme="minorEastAsia"/>
              <w:noProof/>
              <w:color w:val="auto"/>
              <w:sz w:val="22"/>
              <w:szCs w:val="22"/>
              <w:lang w:eastAsia="fr-FR"/>
            </w:rPr>
          </w:pPr>
          <w:hyperlink w:anchor="_Toc408399618" w:history="1">
            <w:r w:rsidR="008E25D7" w:rsidRPr="003066EE">
              <w:rPr>
                <w:rStyle w:val="Hyperlink"/>
                <w:noProof/>
              </w:rPr>
              <w:t>II.1 Gestion des projections (JAVA)</w:t>
            </w:r>
            <w:r w:rsidR="008E25D7">
              <w:rPr>
                <w:noProof/>
                <w:webHidden/>
              </w:rPr>
              <w:tab/>
            </w:r>
            <w:r w:rsidR="008E25D7">
              <w:rPr>
                <w:noProof/>
                <w:webHidden/>
              </w:rPr>
              <w:fldChar w:fldCharType="begin"/>
            </w:r>
            <w:r w:rsidR="008E25D7">
              <w:rPr>
                <w:noProof/>
                <w:webHidden/>
              </w:rPr>
              <w:instrText xml:space="preserve"> PAGEREF _Toc408399618 \h </w:instrText>
            </w:r>
            <w:r w:rsidR="008E25D7">
              <w:rPr>
                <w:noProof/>
                <w:webHidden/>
              </w:rPr>
            </w:r>
            <w:r w:rsidR="008E25D7">
              <w:rPr>
                <w:noProof/>
                <w:webHidden/>
              </w:rPr>
              <w:fldChar w:fldCharType="separate"/>
            </w:r>
            <w:r w:rsidR="00A537A2">
              <w:rPr>
                <w:noProof/>
                <w:webHidden/>
              </w:rPr>
              <w:t>14</w:t>
            </w:r>
            <w:r w:rsidR="008E25D7">
              <w:rPr>
                <w:noProof/>
                <w:webHidden/>
              </w:rPr>
              <w:fldChar w:fldCharType="end"/>
            </w:r>
          </w:hyperlink>
        </w:p>
        <w:p w14:paraId="24AA74BC" w14:textId="5B6AD25A" w:rsidR="008E25D7" w:rsidRDefault="00E218CE">
          <w:pPr>
            <w:pStyle w:val="TOC2"/>
            <w:tabs>
              <w:tab w:val="right" w:leader="underscore" w:pos="9964"/>
            </w:tabs>
            <w:rPr>
              <w:rFonts w:eastAsiaTheme="minorEastAsia"/>
              <w:noProof/>
              <w:color w:val="auto"/>
              <w:sz w:val="22"/>
              <w:szCs w:val="22"/>
              <w:lang w:eastAsia="fr-FR"/>
            </w:rPr>
          </w:pPr>
          <w:hyperlink w:anchor="_Toc408399619" w:history="1">
            <w:r w:rsidR="008E25D7" w:rsidRPr="003066EE">
              <w:rPr>
                <w:rStyle w:val="Hyperlink"/>
                <w:noProof/>
              </w:rPr>
              <w:t>II</w:t>
            </w:r>
            <w:r w:rsidR="00420143">
              <w:rPr>
                <w:rStyle w:val="Hyperlink"/>
                <w:noProof/>
              </w:rPr>
              <w:t>.2 Gestion des hébergements (WEB</w:t>
            </w:r>
            <w:r w:rsidR="008E25D7" w:rsidRPr="003066EE">
              <w:rPr>
                <w:rStyle w:val="Hyperlink"/>
                <w:noProof/>
              </w:rPr>
              <w:t>)</w:t>
            </w:r>
            <w:r w:rsidR="008E25D7">
              <w:rPr>
                <w:noProof/>
                <w:webHidden/>
              </w:rPr>
              <w:tab/>
            </w:r>
            <w:r w:rsidR="008E25D7">
              <w:rPr>
                <w:noProof/>
                <w:webHidden/>
              </w:rPr>
              <w:fldChar w:fldCharType="begin"/>
            </w:r>
            <w:r w:rsidR="008E25D7">
              <w:rPr>
                <w:noProof/>
                <w:webHidden/>
              </w:rPr>
              <w:instrText xml:space="preserve"> PAGEREF _Toc408399619 \h </w:instrText>
            </w:r>
            <w:r w:rsidR="008E25D7">
              <w:rPr>
                <w:noProof/>
                <w:webHidden/>
              </w:rPr>
            </w:r>
            <w:r w:rsidR="008E25D7">
              <w:rPr>
                <w:noProof/>
                <w:webHidden/>
              </w:rPr>
              <w:fldChar w:fldCharType="separate"/>
            </w:r>
            <w:r w:rsidR="00A537A2">
              <w:rPr>
                <w:noProof/>
                <w:webHidden/>
              </w:rPr>
              <w:t>18</w:t>
            </w:r>
            <w:r w:rsidR="008E25D7">
              <w:rPr>
                <w:noProof/>
                <w:webHidden/>
              </w:rPr>
              <w:fldChar w:fldCharType="end"/>
            </w:r>
          </w:hyperlink>
        </w:p>
        <w:p w14:paraId="3A4D05F2" w14:textId="77777777" w:rsidR="005C4F18" w:rsidRDefault="005C4F18">
          <w:r>
            <w:rPr>
              <w:b/>
              <w:bCs/>
            </w:rPr>
            <w:fldChar w:fldCharType="end"/>
          </w:r>
        </w:p>
      </w:sdtContent>
    </w:sdt>
    <w:p w14:paraId="37E9F0DA" w14:textId="77777777" w:rsidR="005C4F18" w:rsidRDefault="005C4F18" w:rsidP="005C4F18"/>
    <w:p w14:paraId="24C9B02A" w14:textId="77777777" w:rsidR="005C4F18" w:rsidRDefault="005C4F18" w:rsidP="005C4F18">
      <w:pPr>
        <w:sectPr w:rsidR="005C4F18">
          <w:headerReference w:type="default" r:id="rId12"/>
          <w:footerReference w:type="default" r:id="rId13"/>
          <w:pgSz w:w="12242" w:h="15842" w:code="1"/>
          <w:pgMar w:top="1417" w:right="1134" w:bottom="1417" w:left="1134" w:header="709" w:footer="709" w:gutter="0"/>
          <w:cols w:space="708"/>
          <w:docGrid w:linePitch="360"/>
        </w:sectPr>
      </w:pPr>
      <w:bookmarkStart w:id="0" w:name="_GoBack"/>
      <w:bookmarkEnd w:id="0"/>
    </w:p>
    <w:p w14:paraId="68781458" w14:textId="77777777" w:rsidR="005C4F18" w:rsidRDefault="005C4F18" w:rsidP="005C4F18">
      <w:pPr>
        <w:pStyle w:val="Heading1"/>
        <w:keepNext/>
        <w:pageBreakBefore w:val="0"/>
        <w:numPr>
          <w:ilvl w:val="0"/>
          <w:numId w:val="6"/>
        </w:numPr>
        <w:pBdr>
          <w:bottom w:val="none" w:sz="0" w:space="0" w:color="auto"/>
        </w:pBdr>
        <w:spacing w:before="240" w:after="60"/>
      </w:pPr>
      <w:bookmarkStart w:id="1" w:name="_Toc408399600"/>
      <w:r>
        <w:lastRenderedPageBreak/>
        <w:t>Introduction</w:t>
      </w:r>
      <w:bookmarkEnd w:id="1"/>
    </w:p>
    <w:p w14:paraId="61B1730C" w14:textId="77777777" w:rsidR="005C4F18" w:rsidRDefault="005C4F18" w:rsidP="005C4F18">
      <w:pPr>
        <w:pStyle w:val="Heading2"/>
        <w:keepLines w:val="0"/>
        <w:numPr>
          <w:ilvl w:val="1"/>
          <w:numId w:val="6"/>
        </w:numPr>
        <w:spacing w:after="60" w:line="240" w:lineRule="auto"/>
      </w:pPr>
      <w:bookmarkStart w:id="2" w:name="_Toc408399601"/>
      <w:r>
        <w:t>Description</w:t>
      </w:r>
      <w:bookmarkEnd w:id="2"/>
    </w:p>
    <w:p w14:paraId="6F976F98" w14:textId="77777777" w:rsidR="005C4F18" w:rsidRDefault="005C4F18" w:rsidP="005C4F18"/>
    <w:p w14:paraId="1FA10B10" w14:textId="77777777" w:rsidR="005C4F18" w:rsidRDefault="005C4F18" w:rsidP="005C4F18">
      <w:pPr>
        <w:pStyle w:val="Heading2"/>
        <w:keepLines w:val="0"/>
        <w:numPr>
          <w:ilvl w:val="1"/>
          <w:numId w:val="6"/>
        </w:numPr>
        <w:spacing w:after="60" w:line="240" w:lineRule="auto"/>
      </w:pPr>
      <w:bookmarkStart w:id="3" w:name="_Toc408399602"/>
      <w:r>
        <w:t xml:space="preserve">Fiche du modèle </w:t>
      </w:r>
      <w:proofErr w:type="spellStart"/>
      <w:r>
        <w:t>ProjetCannes</w:t>
      </w:r>
      <w:bookmarkEnd w:id="3"/>
      <w:proofErr w:type="spellEnd"/>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5C4F18" w14:paraId="606BB9EC" w14:textId="77777777" w:rsidTr="00E218CE">
        <w:tc>
          <w:tcPr>
            <w:tcW w:w="2381" w:type="dxa"/>
            <w:tcBorders>
              <w:top w:val="single" w:sz="6" w:space="0" w:color="auto"/>
              <w:left w:val="single" w:sz="6" w:space="0" w:color="auto"/>
              <w:bottom w:val="nil"/>
              <w:right w:val="single" w:sz="6" w:space="0" w:color="auto"/>
            </w:tcBorders>
          </w:tcPr>
          <w:p w14:paraId="00322D92" w14:textId="77777777" w:rsidR="005C4F18" w:rsidRDefault="005C4F18" w:rsidP="00E218CE">
            <w:r>
              <w:t>Nom</w:t>
            </w:r>
          </w:p>
        </w:tc>
        <w:tc>
          <w:tcPr>
            <w:tcW w:w="7483" w:type="dxa"/>
            <w:tcBorders>
              <w:top w:val="single" w:sz="6" w:space="0" w:color="auto"/>
              <w:left w:val="single" w:sz="6" w:space="0" w:color="auto"/>
              <w:bottom w:val="nil"/>
              <w:right w:val="single" w:sz="6" w:space="0" w:color="auto"/>
            </w:tcBorders>
          </w:tcPr>
          <w:p w14:paraId="200AFBD4" w14:textId="77777777" w:rsidR="005C4F18" w:rsidRDefault="005C4F18" w:rsidP="00E218CE">
            <w:proofErr w:type="spellStart"/>
            <w:r>
              <w:t>ProjetCannes</w:t>
            </w:r>
            <w:proofErr w:type="spellEnd"/>
          </w:p>
        </w:tc>
      </w:tr>
      <w:tr w:rsidR="005C4F18" w14:paraId="28206DF3" w14:textId="77777777" w:rsidTr="00E218CE">
        <w:tc>
          <w:tcPr>
            <w:tcW w:w="2381" w:type="dxa"/>
            <w:tcBorders>
              <w:top w:val="nil"/>
              <w:left w:val="single" w:sz="6" w:space="0" w:color="auto"/>
              <w:bottom w:val="nil"/>
              <w:right w:val="single" w:sz="6" w:space="0" w:color="auto"/>
            </w:tcBorders>
          </w:tcPr>
          <w:p w14:paraId="1FC88D05" w14:textId="77777777" w:rsidR="005C4F18" w:rsidRDefault="005C4F18" w:rsidP="00E218CE">
            <w:r>
              <w:t>Code</w:t>
            </w:r>
          </w:p>
        </w:tc>
        <w:tc>
          <w:tcPr>
            <w:tcW w:w="7483" w:type="dxa"/>
            <w:tcBorders>
              <w:top w:val="nil"/>
              <w:left w:val="single" w:sz="6" w:space="0" w:color="auto"/>
              <w:bottom w:val="nil"/>
              <w:right w:val="single" w:sz="6" w:space="0" w:color="auto"/>
            </w:tcBorders>
          </w:tcPr>
          <w:p w14:paraId="6BD6BD13" w14:textId="77777777" w:rsidR="005C4F18" w:rsidRDefault="005C4F18" w:rsidP="00E218CE">
            <w:proofErr w:type="spellStart"/>
            <w:r>
              <w:t>ProjetCannes</w:t>
            </w:r>
            <w:proofErr w:type="spellEnd"/>
          </w:p>
        </w:tc>
      </w:tr>
      <w:tr w:rsidR="005C4F18" w14:paraId="6A126B83" w14:textId="77777777" w:rsidTr="00E218CE">
        <w:tc>
          <w:tcPr>
            <w:tcW w:w="2381" w:type="dxa"/>
            <w:tcBorders>
              <w:top w:val="nil"/>
              <w:left w:val="single" w:sz="6" w:space="0" w:color="auto"/>
              <w:bottom w:val="nil"/>
              <w:right w:val="single" w:sz="6" w:space="0" w:color="auto"/>
            </w:tcBorders>
          </w:tcPr>
          <w:p w14:paraId="7F26DA6A" w14:textId="77777777" w:rsidR="005C4F18" w:rsidRDefault="005C4F18" w:rsidP="00E218CE">
            <w:r>
              <w:t>Langage objet</w:t>
            </w:r>
          </w:p>
        </w:tc>
        <w:tc>
          <w:tcPr>
            <w:tcW w:w="7483" w:type="dxa"/>
            <w:tcBorders>
              <w:top w:val="nil"/>
              <w:left w:val="single" w:sz="6" w:space="0" w:color="auto"/>
              <w:bottom w:val="nil"/>
              <w:right w:val="single" w:sz="6" w:space="0" w:color="auto"/>
            </w:tcBorders>
          </w:tcPr>
          <w:p w14:paraId="10961E3B" w14:textId="77777777" w:rsidR="005C4F18" w:rsidRDefault="005C4F18" w:rsidP="00E218CE">
            <w:r>
              <w:t>Java</w:t>
            </w:r>
          </w:p>
        </w:tc>
      </w:tr>
      <w:tr w:rsidR="005C4F18" w14:paraId="5F53E98D" w14:textId="77777777" w:rsidTr="00E218CE">
        <w:tc>
          <w:tcPr>
            <w:tcW w:w="2381" w:type="dxa"/>
            <w:tcBorders>
              <w:top w:val="nil"/>
              <w:left w:val="single" w:sz="6" w:space="0" w:color="auto"/>
              <w:bottom w:val="nil"/>
              <w:right w:val="single" w:sz="6" w:space="0" w:color="auto"/>
            </w:tcBorders>
          </w:tcPr>
          <w:p w14:paraId="5FB375A0" w14:textId="77777777" w:rsidR="005C4F18" w:rsidRDefault="005C4F18" w:rsidP="00E218CE">
            <w:r>
              <w:t>Commentaire</w:t>
            </w:r>
          </w:p>
        </w:tc>
        <w:tc>
          <w:tcPr>
            <w:tcW w:w="7483" w:type="dxa"/>
            <w:tcBorders>
              <w:top w:val="nil"/>
              <w:left w:val="single" w:sz="6" w:space="0" w:color="auto"/>
              <w:bottom w:val="nil"/>
              <w:right w:val="single" w:sz="6" w:space="0" w:color="auto"/>
            </w:tcBorders>
          </w:tcPr>
          <w:p w14:paraId="02B470B1" w14:textId="77777777" w:rsidR="005C4F18" w:rsidRDefault="005C4F18" w:rsidP="00E218CE"/>
        </w:tc>
      </w:tr>
      <w:tr w:rsidR="005C4F18" w14:paraId="3E06CC2D" w14:textId="77777777" w:rsidTr="00E218CE">
        <w:tc>
          <w:tcPr>
            <w:tcW w:w="2381" w:type="dxa"/>
            <w:tcBorders>
              <w:top w:val="nil"/>
              <w:left w:val="single" w:sz="6" w:space="0" w:color="auto"/>
              <w:bottom w:val="nil"/>
              <w:right w:val="single" w:sz="6" w:space="0" w:color="auto"/>
            </w:tcBorders>
          </w:tcPr>
          <w:p w14:paraId="3133A95B" w14:textId="77777777" w:rsidR="005C4F18" w:rsidRDefault="005C4F18" w:rsidP="00E218CE">
            <w:r>
              <w:t>Auteur</w:t>
            </w:r>
          </w:p>
        </w:tc>
        <w:tc>
          <w:tcPr>
            <w:tcW w:w="7483" w:type="dxa"/>
            <w:tcBorders>
              <w:top w:val="nil"/>
              <w:left w:val="single" w:sz="6" w:space="0" w:color="auto"/>
              <w:bottom w:val="nil"/>
              <w:right w:val="single" w:sz="6" w:space="0" w:color="auto"/>
            </w:tcBorders>
          </w:tcPr>
          <w:p w14:paraId="25F4DE74" w14:textId="77777777" w:rsidR="005C4F18" w:rsidRDefault="005C4F18" w:rsidP="00E218CE">
            <w:r>
              <w:t xml:space="preserve">HENNI </w:t>
            </w:r>
            <w:proofErr w:type="spellStart"/>
            <w:r>
              <w:t>Aïssa</w:t>
            </w:r>
            <w:proofErr w:type="spellEnd"/>
            <w:r>
              <w:t xml:space="preserve"> - KOCKE Christian</w:t>
            </w:r>
          </w:p>
        </w:tc>
      </w:tr>
      <w:tr w:rsidR="005C4F18" w14:paraId="32FD9280" w14:textId="77777777" w:rsidTr="00E218CE">
        <w:tc>
          <w:tcPr>
            <w:tcW w:w="2381" w:type="dxa"/>
            <w:tcBorders>
              <w:top w:val="nil"/>
              <w:left w:val="single" w:sz="6" w:space="0" w:color="auto"/>
              <w:bottom w:val="single" w:sz="6" w:space="0" w:color="auto"/>
              <w:right w:val="single" w:sz="6" w:space="0" w:color="auto"/>
            </w:tcBorders>
          </w:tcPr>
          <w:p w14:paraId="25D3B17E" w14:textId="77777777" w:rsidR="005C4F18" w:rsidRDefault="005C4F18" w:rsidP="00E218CE">
            <w:r>
              <w:t>Version</w:t>
            </w:r>
          </w:p>
        </w:tc>
        <w:tc>
          <w:tcPr>
            <w:tcW w:w="7483" w:type="dxa"/>
            <w:tcBorders>
              <w:top w:val="nil"/>
              <w:left w:val="single" w:sz="6" w:space="0" w:color="auto"/>
              <w:bottom w:val="single" w:sz="6" w:space="0" w:color="auto"/>
              <w:right w:val="single" w:sz="6" w:space="0" w:color="auto"/>
            </w:tcBorders>
          </w:tcPr>
          <w:p w14:paraId="454CEBC4" w14:textId="77777777" w:rsidR="005C4F18" w:rsidRDefault="005C4F18" w:rsidP="00E218CE"/>
        </w:tc>
      </w:tr>
    </w:tbl>
    <w:p w14:paraId="44E9F93D" w14:textId="77777777" w:rsidR="005C4F18" w:rsidRDefault="005C4F18" w:rsidP="005C4F18"/>
    <w:p w14:paraId="5F0B709A" w14:textId="77777777" w:rsidR="005C4F18" w:rsidRDefault="005C4F18" w:rsidP="005C4F18">
      <w:pPr>
        <w:pStyle w:val="Heading1"/>
        <w:keepNext/>
        <w:pageBreakBefore w:val="0"/>
        <w:numPr>
          <w:ilvl w:val="0"/>
          <w:numId w:val="6"/>
        </w:numPr>
        <w:pBdr>
          <w:bottom w:val="none" w:sz="0" w:space="0" w:color="auto"/>
        </w:pBdr>
        <w:spacing w:before="240" w:after="60"/>
      </w:pPr>
      <w:r>
        <w:rPr>
          <w:sz w:val="20"/>
        </w:rPr>
        <w:br w:type="page"/>
      </w:r>
      <w:bookmarkStart w:id="4" w:name="_Toc408399603"/>
      <w:r>
        <w:lastRenderedPageBreak/>
        <w:t>Description complète du modèle</w:t>
      </w:r>
      <w:bookmarkEnd w:id="4"/>
    </w:p>
    <w:p w14:paraId="54EB9CCF" w14:textId="77777777" w:rsidR="005C4F18" w:rsidRDefault="005C4F18" w:rsidP="005C4F18">
      <w:pPr>
        <w:pStyle w:val="Heading2"/>
        <w:keepLines w:val="0"/>
        <w:numPr>
          <w:ilvl w:val="1"/>
          <w:numId w:val="6"/>
        </w:numPr>
        <w:spacing w:after="60" w:line="240" w:lineRule="auto"/>
      </w:pPr>
      <w:bookmarkStart w:id="5" w:name="_Toc408399604"/>
      <w:r>
        <w:t>Objets de niveau modèle</w:t>
      </w:r>
      <w:bookmarkEnd w:id="5"/>
    </w:p>
    <w:p w14:paraId="6DEB9B5F" w14:textId="77777777" w:rsidR="005C4F18" w:rsidRPr="005C4F18" w:rsidRDefault="005C4F18" w:rsidP="005C4F18">
      <w:pPr>
        <w:pStyle w:val="Heading3"/>
        <w:numPr>
          <w:ilvl w:val="2"/>
          <w:numId w:val="6"/>
        </w:numPr>
        <w:rPr>
          <w:rFonts w:hint="eastAsia"/>
          <w:color w:val="EF4623" w:themeColor="accent1"/>
        </w:rPr>
      </w:pPr>
      <w:bookmarkStart w:id="6" w:name="_Toc408399605"/>
      <w:r w:rsidRPr="005C4F18">
        <w:rPr>
          <w:color w:val="EF4623" w:themeColor="accent1"/>
        </w:rPr>
        <w:t>Liste des diagrammes</w:t>
      </w:r>
      <w:bookmarkEnd w:id="6"/>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5C4F18" w14:paraId="60A10F00" w14:textId="77777777" w:rsidTr="00E218CE">
        <w:tc>
          <w:tcPr>
            <w:tcW w:w="4876" w:type="dxa"/>
            <w:tcBorders>
              <w:top w:val="single" w:sz="6" w:space="0" w:color="auto"/>
              <w:left w:val="single" w:sz="6" w:space="0" w:color="auto"/>
              <w:bottom w:val="single" w:sz="6" w:space="0" w:color="auto"/>
              <w:right w:val="nil"/>
            </w:tcBorders>
          </w:tcPr>
          <w:p w14:paraId="02B4741E" w14:textId="77777777" w:rsidR="005C4F18" w:rsidRDefault="005C4F18" w:rsidP="00E218CE">
            <w:pPr>
              <w:jc w:val="center"/>
            </w:pPr>
            <w:r>
              <w:t>Nom</w:t>
            </w:r>
          </w:p>
        </w:tc>
        <w:tc>
          <w:tcPr>
            <w:tcW w:w="4989" w:type="dxa"/>
            <w:tcBorders>
              <w:top w:val="single" w:sz="6" w:space="0" w:color="auto"/>
              <w:left w:val="single" w:sz="6" w:space="0" w:color="auto"/>
              <w:bottom w:val="single" w:sz="6" w:space="0" w:color="auto"/>
              <w:right w:val="single" w:sz="6" w:space="0" w:color="auto"/>
            </w:tcBorders>
          </w:tcPr>
          <w:p w14:paraId="5FD745E3" w14:textId="77777777" w:rsidR="005C4F18" w:rsidRDefault="005C4F18" w:rsidP="00E218CE">
            <w:pPr>
              <w:jc w:val="center"/>
            </w:pPr>
            <w:r>
              <w:t>Code</w:t>
            </w:r>
          </w:p>
        </w:tc>
      </w:tr>
      <w:tr w:rsidR="005C4F18" w14:paraId="0B1A5A55" w14:textId="77777777" w:rsidTr="00E218CE">
        <w:tc>
          <w:tcPr>
            <w:tcW w:w="4876" w:type="dxa"/>
            <w:tcBorders>
              <w:top w:val="nil"/>
              <w:left w:val="single" w:sz="6" w:space="0" w:color="auto"/>
              <w:bottom w:val="single" w:sz="6" w:space="0" w:color="auto"/>
              <w:right w:val="nil"/>
            </w:tcBorders>
          </w:tcPr>
          <w:p w14:paraId="1DC9554F" w14:textId="77777777" w:rsidR="005C4F18" w:rsidRDefault="005C4F18" w:rsidP="00E218CE">
            <w:proofErr w:type="spellStart"/>
            <w:r>
              <w:t>DP_Cannes</w:t>
            </w:r>
            <w:proofErr w:type="spellEnd"/>
          </w:p>
        </w:tc>
        <w:tc>
          <w:tcPr>
            <w:tcW w:w="4989" w:type="dxa"/>
            <w:tcBorders>
              <w:top w:val="nil"/>
              <w:left w:val="single" w:sz="6" w:space="0" w:color="auto"/>
              <w:bottom w:val="single" w:sz="6" w:space="0" w:color="auto"/>
              <w:right w:val="single" w:sz="6" w:space="0" w:color="auto"/>
            </w:tcBorders>
          </w:tcPr>
          <w:p w14:paraId="4FDA772A" w14:textId="77777777" w:rsidR="005C4F18" w:rsidRDefault="005C4F18" w:rsidP="00E218CE">
            <w:proofErr w:type="spellStart"/>
            <w:r>
              <w:t>DP_Cannes</w:t>
            </w:r>
            <w:proofErr w:type="spellEnd"/>
          </w:p>
        </w:tc>
      </w:tr>
    </w:tbl>
    <w:p w14:paraId="0D081AB7" w14:textId="77777777" w:rsidR="005C4F18" w:rsidRDefault="005C4F18" w:rsidP="005C4F18"/>
    <w:p w14:paraId="0AF59BED" w14:textId="77777777" w:rsidR="005C4F18" w:rsidRPr="005C4F18" w:rsidRDefault="005C4F18" w:rsidP="005C4F18">
      <w:pPr>
        <w:pStyle w:val="Heading3"/>
        <w:numPr>
          <w:ilvl w:val="2"/>
          <w:numId w:val="6"/>
        </w:numPr>
        <w:rPr>
          <w:rFonts w:hint="eastAsia"/>
          <w:color w:val="EF4623" w:themeColor="accent1"/>
        </w:rPr>
      </w:pPr>
      <w:bookmarkStart w:id="7" w:name="_Toc408399606"/>
      <w:r w:rsidRPr="005C4F18">
        <w:rPr>
          <w:color w:val="EF4623" w:themeColor="accent1"/>
        </w:rPr>
        <w:lastRenderedPageBreak/>
        <w:t xml:space="preserve">Diagramme </w:t>
      </w:r>
      <w:proofErr w:type="spellStart"/>
      <w:r w:rsidRPr="005C4F18">
        <w:rPr>
          <w:color w:val="EF4623" w:themeColor="accent1"/>
        </w:rPr>
        <w:t>DP_Cannes</w:t>
      </w:r>
      <w:bookmarkEnd w:id="7"/>
      <w:proofErr w:type="spellEnd"/>
    </w:p>
    <w:p w14:paraId="0B6B847B" w14:textId="77777777" w:rsidR="005C4F18" w:rsidRDefault="005C4F18" w:rsidP="005C4F18">
      <w:pPr>
        <w:jc w:val="center"/>
      </w:pPr>
      <w:r>
        <w:rPr>
          <w:noProof/>
        </w:rPr>
        <w:drawing>
          <wp:inline distT="0" distB="0" distL="0" distR="0" wp14:anchorId="046BE45B" wp14:editId="3A241AE0">
            <wp:extent cx="5801995" cy="6968490"/>
            <wp:effectExtent l="0" t="0" r="8255"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995" cy="6968490"/>
                    </a:xfrm>
                    <a:prstGeom prst="rect">
                      <a:avLst/>
                    </a:prstGeom>
                    <a:noFill/>
                    <a:ln>
                      <a:noFill/>
                    </a:ln>
                  </pic:spPr>
                </pic:pic>
              </a:graphicData>
            </a:graphic>
          </wp:inline>
        </w:drawing>
      </w:r>
    </w:p>
    <w:p w14:paraId="36C60AB2" w14:textId="77777777" w:rsidR="005C4F18" w:rsidRDefault="005C4F18" w:rsidP="005C4F18">
      <w:pPr>
        <w:autoSpaceDE w:val="0"/>
        <w:autoSpaceDN w:val="0"/>
        <w:adjustRightInd w:val="0"/>
      </w:pPr>
    </w:p>
    <w:p w14:paraId="6695285A" w14:textId="77777777" w:rsidR="005C4F18" w:rsidRDefault="005C4F18" w:rsidP="005C4F18">
      <w:pPr>
        <w:pStyle w:val="Heading2"/>
        <w:keepLines w:val="0"/>
        <w:numPr>
          <w:ilvl w:val="1"/>
          <w:numId w:val="6"/>
        </w:numPr>
        <w:spacing w:after="60" w:line="240" w:lineRule="auto"/>
      </w:pPr>
      <w:bookmarkStart w:id="8" w:name="_Toc408399607"/>
      <w:r>
        <w:lastRenderedPageBreak/>
        <w:t>Package Gestion de l'hébergement</w:t>
      </w:r>
      <w:bookmarkEnd w:id="8"/>
    </w:p>
    <w:p w14:paraId="0339EECC" w14:textId="77777777" w:rsidR="005C4F18" w:rsidRPr="005C4F18" w:rsidRDefault="005C4F18" w:rsidP="005C4F18">
      <w:pPr>
        <w:pStyle w:val="Heading3"/>
        <w:numPr>
          <w:ilvl w:val="2"/>
          <w:numId w:val="6"/>
        </w:numPr>
        <w:rPr>
          <w:rFonts w:hint="eastAsia"/>
          <w:color w:val="EF4623" w:themeColor="accent1"/>
        </w:rPr>
      </w:pPr>
      <w:bookmarkStart w:id="9" w:name="_Toc408399608"/>
      <w:r w:rsidRPr="005C4F18">
        <w:rPr>
          <w:color w:val="EF4623" w:themeColor="accent1"/>
        </w:rPr>
        <w:t>Liste des diagrammes</w:t>
      </w:r>
      <w:bookmarkEnd w:id="9"/>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5C4F18" w14:paraId="3EC4AF48" w14:textId="77777777" w:rsidTr="00E218CE">
        <w:tc>
          <w:tcPr>
            <w:tcW w:w="4876" w:type="dxa"/>
            <w:tcBorders>
              <w:top w:val="single" w:sz="6" w:space="0" w:color="auto"/>
              <w:left w:val="single" w:sz="6" w:space="0" w:color="auto"/>
              <w:bottom w:val="single" w:sz="6" w:space="0" w:color="auto"/>
              <w:right w:val="nil"/>
            </w:tcBorders>
          </w:tcPr>
          <w:p w14:paraId="608AC360" w14:textId="77777777" w:rsidR="005C4F18" w:rsidRDefault="005C4F18" w:rsidP="00E218CE">
            <w:pPr>
              <w:jc w:val="center"/>
            </w:pPr>
            <w:r>
              <w:t>Nom</w:t>
            </w:r>
          </w:p>
        </w:tc>
        <w:tc>
          <w:tcPr>
            <w:tcW w:w="4989" w:type="dxa"/>
            <w:tcBorders>
              <w:top w:val="single" w:sz="6" w:space="0" w:color="auto"/>
              <w:left w:val="single" w:sz="6" w:space="0" w:color="auto"/>
              <w:bottom w:val="single" w:sz="6" w:space="0" w:color="auto"/>
              <w:right w:val="single" w:sz="6" w:space="0" w:color="auto"/>
            </w:tcBorders>
          </w:tcPr>
          <w:p w14:paraId="46762DB7" w14:textId="77777777" w:rsidR="005C4F18" w:rsidRDefault="005C4F18" w:rsidP="00E218CE">
            <w:pPr>
              <w:jc w:val="center"/>
            </w:pPr>
            <w:r>
              <w:t>Code</w:t>
            </w:r>
          </w:p>
        </w:tc>
      </w:tr>
      <w:tr w:rsidR="005C4F18" w14:paraId="13912365" w14:textId="77777777" w:rsidTr="00E218CE">
        <w:tc>
          <w:tcPr>
            <w:tcW w:w="4876" w:type="dxa"/>
            <w:tcBorders>
              <w:top w:val="nil"/>
              <w:left w:val="single" w:sz="6" w:space="0" w:color="auto"/>
              <w:bottom w:val="nil"/>
              <w:right w:val="nil"/>
            </w:tcBorders>
          </w:tcPr>
          <w:p w14:paraId="1A8522EB" w14:textId="77777777" w:rsidR="005C4F18" w:rsidRDefault="005C4F18" w:rsidP="00E218CE">
            <w:proofErr w:type="spellStart"/>
            <w:r>
              <w:t>DC_hebergement</w:t>
            </w:r>
            <w:proofErr w:type="spellEnd"/>
          </w:p>
        </w:tc>
        <w:tc>
          <w:tcPr>
            <w:tcW w:w="4989" w:type="dxa"/>
            <w:tcBorders>
              <w:top w:val="nil"/>
              <w:left w:val="single" w:sz="6" w:space="0" w:color="auto"/>
              <w:bottom w:val="nil"/>
              <w:right w:val="single" w:sz="6" w:space="0" w:color="auto"/>
            </w:tcBorders>
          </w:tcPr>
          <w:p w14:paraId="009948F9" w14:textId="77777777" w:rsidR="005C4F18" w:rsidRDefault="005C4F18" w:rsidP="00E218CE">
            <w:proofErr w:type="spellStart"/>
            <w:r>
              <w:t>DC_hebergement</w:t>
            </w:r>
            <w:proofErr w:type="spellEnd"/>
          </w:p>
        </w:tc>
      </w:tr>
      <w:tr w:rsidR="005C4F18" w14:paraId="16105457" w14:textId="77777777" w:rsidTr="00E218CE">
        <w:tc>
          <w:tcPr>
            <w:tcW w:w="4876" w:type="dxa"/>
            <w:tcBorders>
              <w:top w:val="nil"/>
              <w:left w:val="single" w:sz="6" w:space="0" w:color="auto"/>
              <w:bottom w:val="nil"/>
              <w:right w:val="nil"/>
            </w:tcBorders>
          </w:tcPr>
          <w:p w14:paraId="4207903E" w14:textId="77777777" w:rsidR="005C4F18" w:rsidRDefault="005C4F18" w:rsidP="00E218CE">
            <w:proofErr w:type="spellStart"/>
            <w:r>
              <w:t>DCU_hebergement</w:t>
            </w:r>
            <w:proofErr w:type="spellEnd"/>
          </w:p>
        </w:tc>
        <w:tc>
          <w:tcPr>
            <w:tcW w:w="4989" w:type="dxa"/>
            <w:tcBorders>
              <w:top w:val="nil"/>
              <w:left w:val="single" w:sz="6" w:space="0" w:color="auto"/>
              <w:bottom w:val="nil"/>
              <w:right w:val="single" w:sz="6" w:space="0" w:color="auto"/>
            </w:tcBorders>
          </w:tcPr>
          <w:p w14:paraId="3735627E" w14:textId="77777777" w:rsidR="005C4F18" w:rsidRDefault="005C4F18" w:rsidP="00E218CE">
            <w:proofErr w:type="spellStart"/>
            <w:r>
              <w:t>DCU_hebergement</w:t>
            </w:r>
            <w:proofErr w:type="spellEnd"/>
          </w:p>
        </w:tc>
      </w:tr>
      <w:tr w:rsidR="005C4F18" w14:paraId="3BB73C38" w14:textId="77777777" w:rsidTr="00E218CE">
        <w:tc>
          <w:tcPr>
            <w:tcW w:w="4876" w:type="dxa"/>
            <w:tcBorders>
              <w:top w:val="nil"/>
              <w:left w:val="single" w:sz="6" w:space="0" w:color="auto"/>
              <w:bottom w:val="nil"/>
              <w:right w:val="nil"/>
            </w:tcBorders>
          </w:tcPr>
          <w:p w14:paraId="0B805BE9" w14:textId="77777777" w:rsidR="005C4F18" w:rsidRDefault="005C4F18" w:rsidP="00E218CE">
            <w:r>
              <w:t>DiagrammePackages_1</w:t>
            </w:r>
          </w:p>
        </w:tc>
        <w:tc>
          <w:tcPr>
            <w:tcW w:w="4989" w:type="dxa"/>
            <w:tcBorders>
              <w:top w:val="nil"/>
              <w:left w:val="single" w:sz="6" w:space="0" w:color="auto"/>
              <w:bottom w:val="nil"/>
              <w:right w:val="single" w:sz="6" w:space="0" w:color="auto"/>
            </w:tcBorders>
          </w:tcPr>
          <w:p w14:paraId="5652A600" w14:textId="77777777" w:rsidR="005C4F18" w:rsidRDefault="005C4F18" w:rsidP="00E218CE">
            <w:r>
              <w:t>DiagrammePackages_1</w:t>
            </w:r>
          </w:p>
        </w:tc>
      </w:tr>
      <w:tr w:rsidR="005C4F18" w14:paraId="032B3208" w14:textId="77777777" w:rsidTr="00E218CE">
        <w:tc>
          <w:tcPr>
            <w:tcW w:w="4876" w:type="dxa"/>
            <w:tcBorders>
              <w:top w:val="nil"/>
              <w:left w:val="single" w:sz="6" w:space="0" w:color="auto"/>
              <w:bottom w:val="single" w:sz="6" w:space="0" w:color="auto"/>
              <w:right w:val="nil"/>
            </w:tcBorders>
          </w:tcPr>
          <w:p w14:paraId="7F8E1199" w14:textId="77777777" w:rsidR="005C4F18" w:rsidRDefault="005C4F18" w:rsidP="00E218CE">
            <w:proofErr w:type="spellStart"/>
            <w:r>
              <w:t>DS_hebergement</w:t>
            </w:r>
            <w:proofErr w:type="spellEnd"/>
          </w:p>
        </w:tc>
        <w:tc>
          <w:tcPr>
            <w:tcW w:w="4989" w:type="dxa"/>
            <w:tcBorders>
              <w:top w:val="nil"/>
              <w:left w:val="single" w:sz="6" w:space="0" w:color="auto"/>
              <w:bottom w:val="single" w:sz="6" w:space="0" w:color="auto"/>
              <w:right w:val="single" w:sz="6" w:space="0" w:color="auto"/>
            </w:tcBorders>
          </w:tcPr>
          <w:p w14:paraId="084611F2" w14:textId="77777777" w:rsidR="005C4F18" w:rsidRDefault="005C4F18" w:rsidP="00E218CE">
            <w:proofErr w:type="spellStart"/>
            <w:r>
              <w:t>DS_hebergement</w:t>
            </w:r>
            <w:proofErr w:type="spellEnd"/>
          </w:p>
        </w:tc>
      </w:tr>
    </w:tbl>
    <w:p w14:paraId="2B2B0A77" w14:textId="77777777" w:rsidR="005C4F18" w:rsidRDefault="005C4F18" w:rsidP="005C4F18"/>
    <w:p w14:paraId="2D3D3B7E" w14:textId="77777777" w:rsidR="005C4F18" w:rsidRPr="005C4F18" w:rsidRDefault="005C4F18" w:rsidP="005C4F18">
      <w:pPr>
        <w:pStyle w:val="Heading3"/>
        <w:numPr>
          <w:ilvl w:val="2"/>
          <w:numId w:val="6"/>
        </w:numPr>
        <w:rPr>
          <w:rFonts w:hint="eastAsia"/>
          <w:color w:val="EF4623" w:themeColor="accent1"/>
        </w:rPr>
      </w:pPr>
      <w:bookmarkStart w:id="10" w:name="_Toc408399609"/>
      <w:r w:rsidRPr="005C4F18">
        <w:rPr>
          <w:color w:val="EF4623" w:themeColor="accent1"/>
        </w:rPr>
        <w:lastRenderedPageBreak/>
        <w:t xml:space="preserve">Diagramme </w:t>
      </w:r>
      <w:proofErr w:type="spellStart"/>
      <w:r w:rsidRPr="005C4F18">
        <w:rPr>
          <w:color w:val="EF4623" w:themeColor="accent1"/>
        </w:rPr>
        <w:t>DC_hebergement</w:t>
      </w:r>
      <w:bookmarkEnd w:id="10"/>
      <w:proofErr w:type="spellEnd"/>
    </w:p>
    <w:p w14:paraId="21202D76" w14:textId="77777777" w:rsidR="005C4F18" w:rsidRDefault="005C4F18" w:rsidP="005C4F18">
      <w:pPr>
        <w:jc w:val="center"/>
      </w:pPr>
      <w:r>
        <w:rPr>
          <w:noProof/>
        </w:rPr>
        <w:drawing>
          <wp:inline distT="0" distB="0" distL="0" distR="0" wp14:anchorId="1627D679" wp14:editId="115BA44B">
            <wp:extent cx="5013325" cy="69684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325" cy="6968490"/>
                    </a:xfrm>
                    <a:prstGeom prst="rect">
                      <a:avLst/>
                    </a:prstGeom>
                    <a:noFill/>
                    <a:ln>
                      <a:noFill/>
                    </a:ln>
                  </pic:spPr>
                </pic:pic>
              </a:graphicData>
            </a:graphic>
          </wp:inline>
        </w:drawing>
      </w:r>
    </w:p>
    <w:p w14:paraId="6A7CD5CA" w14:textId="77777777" w:rsidR="005C4F18" w:rsidRDefault="005C4F18" w:rsidP="005C4F18">
      <w:pPr>
        <w:autoSpaceDE w:val="0"/>
        <w:autoSpaceDN w:val="0"/>
        <w:adjustRightInd w:val="0"/>
      </w:pPr>
    </w:p>
    <w:p w14:paraId="5222A2FD" w14:textId="77777777" w:rsidR="005C4F18" w:rsidRPr="005C4F18" w:rsidRDefault="005C4F18" w:rsidP="005C4F18">
      <w:pPr>
        <w:pStyle w:val="Heading3"/>
        <w:rPr>
          <w:rFonts w:hint="eastAsia"/>
          <w:color w:val="EF4623" w:themeColor="accent1"/>
        </w:rPr>
      </w:pPr>
      <w:bookmarkStart w:id="11" w:name="_Toc408399610"/>
      <w:r w:rsidRPr="005C4F18">
        <w:rPr>
          <w:color w:val="EF4623" w:themeColor="accent1"/>
        </w:rPr>
        <w:lastRenderedPageBreak/>
        <w:t xml:space="preserve">Diagramme </w:t>
      </w:r>
      <w:proofErr w:type="spellStart"/>
      <w:r w:rsidRPr="005C4F18">
        <w:rPr>
          <w:color w:val="EF4623" w:themeColor="accent1"/>
        </w:rPr>
        <w:t>DCU_hebergement</w:t>
      </w:r>
      <w:bookmarkEnd w:id="11"/>
      <w:proofErr w:type="spellEnd"/>
    </w:p>
    <w:p w14:paraId="15D3A060" w14:textId="77777777" w:rsidR="005C4F18" w:rsidRDefault="005C4F18" w:rsidP="005C4F18">
      <w:pPr>
        <w:jc w:val="center"/>
      </w:pPr>
      <w:r>
        <w:rPr>
          <w:noProof/>
        </w:rPr>
        <w:drawing>
          <wp:inline distT="0" distB="0" distL="0" distR="0" wp14:anchorId="03BA9DE7" wp14:editId="2948536D">
            <wp:extent cx="5328920" cy="6968490"/>
            <wp:effectExtent l="0" t="0" r="508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920" cy="6968490"/>
                    </a:xfrm>
                    <a:prstGeom prst="rect">
                      <a:avLst/>
                    </a:prstGeom>
                    <a:noFill/>
                    <a:ln>
                      <a:noFill/>
                    </a:ln>
                  </pic:spPr>
                </pic:pic>
              </a:graphicData>
            </a:graphic>
          </wp:inline>
        </w:drawing>
      </w:r>
    </w:p>
    <w:p w14:paraId="72BC3BE5" w14:textId="77777777" w:rsidR="005C4F18" w:rsidRDefault="005C4F18" w:rsidP="005C4F18">
      <w:pPr>
        <w:autoSpaceDE w:val="0"/>
        <w:autoSpaceDN w:val="0"/>
        <w:adjustRightInd w:val="0"/>
      </w:pPr>
    </w:p>
    <w:p w14:paraId="3A52A2CC" w14:textId="77777777" w:rsidR="005C4F18" w:rsidRPr="005C4F18" w:rsidRDefault="005C4F18" w:rsidP="005C4F18">
      <w:pPr>
        <w:pStyle w:val="Heading3"/>
        <w:numPr>
          <w:ilvl w:val="2"/>
          <w:numId w:val="6"/>
        </w:numPr>
        <w:rPr>
          <w:rFonts w:hint="eastAsia"/>
          <w:color w:val="EF4623" w:themeColor="accent1"/>
        </w:rPr>
      </w:pPr>
      <w:bookmarkStart w:id="12" w:name="_Toc408399611"/>
      <w:r w:rsidRPr="005C4F18">
        <w:rPr>
          <w:color w:val="EF4623" w:themeColor="accent1"/>
        </w:rPr>
        <w:lastRenderedPageBreak/>
        <w:t xml:space="preserve">Diagramme </w:t>
      </w:r>
      <w:proofErr w:type="spellStart"/>
      <w:r w:rsidRPr="005C4F18">
        <w:rPr>
          <w:color w:val="EF4623" w:themeColor="accent1"/>
        </w:rPr>
        <w:t>DS_hebergement</w:t>
      </w:r>
      <w:bookmarkEnd w:id="12"/>
      <w:proofErr w:type="spellEnd"/>
    </w:p>
    <w:p w14:paraId="0F3C4773" w14:textId="77777777" w:rsidR="005C4F18" w:rsidRDefault="005C4F18" w:rsidP="005C4F18">
      <w:pPr>
        <w:jc w:val="center"/>
      </w:pPr>
      <w:r>
        <w:rPr>
          <w:noProof/>
        </w:rPr>
        <w:drawing>
          <wp:inline distT="0" distB="0" distL="0" distR="0" wp14:anchorId="56B55264" wp14:editId="05269F59">
            <wp:extent cx="4288155" cy="69684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6968490"/>
                    </a:xfrm>
                    <a:prstGeom prst="rect">
                      <a:avLst/>
                    </a:prstGeom>
                    <a:noFill/>
                    <a:ln>
                      <a:noFill/>
                    </a:ln>
                  </pic:spPr>
                </pic:pic>
              </a:graphicData>
            </a:graphic>
          </wp:inline>
        </w:drawing>
      </w:r>
    </w:p>
    <w:p w14:paraId="168DCA5E" w14:textId="77777777" w:rsidR="005C4F18" w:rsidRDefault="005C4F18" w:rsidP="005C4F18">
      <w:pPr>
        <w:autoSpaceDE w:val="0"/>
        <w:autoSpaceDN w:val="0"/>
        <w:adjustRightInd w:val="0"/>
      </w:pPr>
    </w:p>
    <w:p w14:paraId="5899257B" w14:textId="77777777" w:rsidR="005C4F18" w:rsidRDefault="005C4F18" w:rsidP="005C4F18">
      <w:pPr>
        <w:pStyle w:val="Heading2"/>
        <w:keepLines w:val="0"/>
        <w:numPr>
          <w:ilvl w:val="1"/>
          <w:numId w:val="6"/>
        </w:numPr>
        <w:spacing w:after="60" w:line="240" w:lineRule="auto"/>
      </w:pPr>
      <w:bookmarkStart w:id="13" w:name="_Toc408399612"/>
      <w:r>
        <w:lastRenderedPageBreak/>
        <w:t>Package Planning des projections</w:t>
      </w:r>
      <w:bookmarkEnd w:id="13"/>
    </w:p>
    <w:p w14:paraId="063FB568" w14:textId="77777777" w:rsidR="005C4F18" w:rsidRPr="005C4F18" w:rsidRDefault="005C4F18" w:rsidP="005C4F18">
      <w:pPr>
        <w:pStyle w:val="Heading3"/>
        <w:numPr>
          <w:ilvl w:val="2"/>
          <w:numId w:val="6"/>
        </w:numPr>
        <w:rPr>
          <w:rFonts w:hint="eastAsia"/>
          <w:color w:val="EF4623" w:themeColor="accent1"/>
        </w:rPr>
      </w:pPr>
      <w:bookmarkStart w:id="14" w:name="_Toc408399613"/>
      <w:r w:rsidRPr="005C4F18">
        <w:rPr>
          <w:color w:val="EF4623" w:themeColor="accent1"/>
        </w:rPr>
        <w:t>Liste des diagrammes</w:t>
      </w:r>
      <w:bookmarkEnd w:id="14"/>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5C4F18" w14:paraId="3A695011" w14:textId="77777777" w:rsidTr="00E218CE">
        <w:tc>
          <w:tcPr>
            <w:tcW w:w="4876" w:type="dxa"/>
            <w:tcBorders>
              <w:top w:val="single" w:sz="6" w:space="0" w:color="auto"/>
              <w:left w:val="single" w:sz="6" w:space="0" w:color="auto"/>
              <w:bottom w:val="single" w:sz="6" w:space="0" w:color="auto"/>
              <w:right w:val="nil"/>
            </w:tcBorders>
          </w:tcPr>
          <w:p w14:paraId="551F0277" w14:textId="77777777" w:rsidR="005C4F18" w:rsidRDefault="005C4F18" w:rsidP="00E218CE">
            <w:pPr>
              <w:jc w:val="center"/>
            </w:pPr>
            <w:r>
              <w:t>Nom</w:t>
            </w:r>
          </w:p>
        </w:tc>
        <w:tc>
          <w:tcPr>
            <w:tcW w:w="4989" w:type="dxa"/>
            <w:tcBorders>
              <w:top w:val="single" w:sz="6" w:space="0" w:color="auto"/>
              <w:left w:val="single" w:sz="6" w:space="0" w:color="auto"/>
              <w:bottom w:val="single" w:sz="6" w:space="0" w:color="auto"/>
              <w:right w:val="single" w:sz="6" w:space="0" w:color="auto"/>
            </w:tcBorders>
          </w:tcPr>
          <w:p w14:paraId="21AE651A" w14:textId="77777777" w:rsidR="005C4F18" w:rsidRDefault="005C4F18" w:rsidP="00E218CE">
            <w:pPr>
              <w:jc w:val="center"/>
            </w:pPr>
            <w:r>
              <w:t>Code</w:t>
            </w:r>
          </w:p>
        </w:tc>
      </w:tr>
      <w:tr w:rsidR="005C4F18" w14:paraId="47F1BDE9" w14:textId="77777777" w:rsidTr="00E218CE">
        <w:tc>
          <w:tcPr>
            <w:tcW w:w="4876" w:type="dxa"/>
            <w:tcBorders>
              <w:top w:val="nil"/>
              <w:left w:val="single" w:sz="6" w:space="0" w:color="auto"/>
              <w:bottom w:val="nil"/>
              <w:right w:val="nil"/>
            </w:tcBorders>
          </w:tcPr>
          <w:p w14:paraId="753169CC" w14:textId="77777777" w:rsidR="005C4F18" w:rsidRDefault="005C4F18" w:rsidP="00E218CE">
            <w:proofErr w:type="spellStart"/>
            <w:r>
              <w:t>DC_projection</w:t>
            </w:r>
            <w:proofErr w:type="spellEnd"/>
          </w:p>
        </w:tc>
        <w:tc>
          <w:tcPr>
            <w:tcW w:w="4989" w:type="dxa"/>
            <w:tcBorders>
              <w:top w:val="nil"/>
              <w:left w:val="single" w:sz="6" w:space="0" w:color="auto"/>
              <w:bottom w:val="nil"/>
              <w:right w:val="single" w:sz="6" w:space="0" w:color="auto"/>
            </w:tcBorders>
          </w:tcPr>
          <w:p w14:paraId="03B4BE36" w14:textId="77777777" w:rsidR="005C4F18" w:rsidRDefault="005C4F18" w:rsidP="00E218CE">
            <w:proofErr w:type="spellStart"/>
            <w:r>
              <w:t>DC_projection</w:t>
            </w:r>
            <w:proofErr w:type="spellEnd"/>
          </w:p>
        </w:tc>
      </w:tr>
      <w:tr w:rsidR="005C4F18" w14:paraId="53B8DD29" w14:textId="77777777" w:rsidTr="00E218CE">
        <w:tc>
          <w:tcPr>
            <w:tcW w:w="4876" w:type="dxa"/>
            <w:tcBorders>
              <w:top w:val="nil"/>
              <w:left w:val="single" w:sz="6" w:space="0" w:color="auto"/>
              <w:bottom w:val="nil"/>
              <w:right w:val="nil"/>
            </w:tcBorders>
          </w:tcPr>
          <w:p w14:paraId="200F7880" w14:textId="77777777" w:rsidR="005C4F18" w:rsidRDefault="005C4F18" w:rsidP="00E218CE">
            <w:proofErr w:type="spellStart"/>
            <w:r>
              <w:t>DCU_planning_projections</w:t>
            </w:r>
            <w:proofErr w:type="spellEnd"/>
          </w:p>
        </w:tc>
        <w:tc>
          <w:tcPr>
            <w:tcW w:w="4989" w:type="dxa"/>
            <w:tcBorders>
              <w:top w:val="nil"/>
              <w:left w:val="single" w:sz="6" w:space="0" w:color="auto"/>
              <w:bottom w:val="nil"/>
              <w:right w:val="single" w:sz="6" w:space="0" w:color="auto"/>
            </w:tcBorders>
          </w:tcPr>
          <w:p w14:paraId="0C8E8CB6" w14:textId="77777777" w:rsidR="005C4F18" w:rsidRDefault="005C4F18" w:rsidP="00E218CE">
            <w:proofErr w:type="spellStart"/>
            <w:r>
              <w:t>DCU_planning_projections</w:t>
            </w:r>
            <w:proofErr w:type="spellEnd"/>
          </w:p>
        </w:tc>
      </w:tr>
      <w:tr w:rsidR="005C4F18" w14:paraId="590BCC32" w14:textId="77777777" w:rsidTr="00E218CE">
        <w:tc>
          <w:tcPr>
            <w:tcW w:w="4876" w:type="dxa"/>
            <w:tcBorders>
              <w:top w:val="nil"/>
              <w:left w:val="single" w:sz="6" w:space="0" w:color="auto"/>
              <w:bottom w:val="nil"/>
              <w:right w:val="nil"/>
            </w:tcBorders>
          </w:tcPr>
          <w:p w14:paraId="76094CD3" w14:textId="77777777" w:rsidR="005C4F18" w:rsidRDefault="005C4F18" w:rsidP="00E218CE">
            <w:r>
              <w:t>DiagrammePackages_1</w:t>
            </w:r>
          </w:p>
        </w:tc>
        <w:tc>
          <w:tcPr>
            <w:tcW w:w="4989" w:type="dxa"/>
            <w:tcBorders>
              <w:top w:val="nil"/>
              <w:left w:val="single" w:sz="6" w:space="0" w:color="auto"/>
              <w:bottom w:val="nil"/>
              <w:right w:val="single" w:sz="6" w:space="0" w:color="auto"/>
            </w:tcBorders>
          </w:tcPr>
          <w:p w14:paraId="5DD5402C" w14:textId="77777777" w:rsidR="005C4F18" w:rsidRDefault="005C4F18" w:rsidP="00E218CE">
            <w:r>
              <w:t>DiagrammePackages_1</w:t>
            </w:r>
          </w:p>
        </w:tc>
      </w:tr>
      <w:tr w:rsidR="005C4F18" w14:paraId="342BD419" w14:textId="77777777" w:rsidTr="00E218CE">
        <w:tc>
          <w:tcPr>
            <w:tcW w:w="4876" w:type="dxa"/>
            <w:tcBorders>
              <w:top w:val="nil"/>
              <w:left w:val="single" w:sz="6" w:space="0" w:color="auto"/>
              <w:bottom w:val="single" w:sz="6" w:space="0" w:color="auto"/>
              <w:right w:val="nil"/>
            </w:tcBorders>
          </w:tcPr>
          <w:p w14:paraId="34A58FCD" w14:textId="77777777" w:rsidR="005C4F18" w:rsidRDefault="005C4F18" w:rsidP="00E218CE">
            <w:proofErr w:type="spellStart"/>
            <w:r>
              <w:t>DS_projection</w:t>
            </w:r>
            <w:proofErr w:type="spellEnd"/>
          </w:p>
        </w:tc>
        <w:tc>
          <w:tcPr>
            <w:tcW w:w="4989" w:type="dxa"/>
            <w:tcBorders>
              <w:top w:val="nil"/>
              <w:left w:val="single" w:sz="6" w:space="0" w:color="auto"/>
              <w:bottom w:val="single" w:sz="6" w:space="0" w:color="auto"/>
              <w:right w:val="single" w:sz="6" w:space="0" w:color="auto"/>
            </w:tcBorders>
          </w:tcPr>
          <w:p w14:paraId="4E8A8C0E" w14:textId="77777777" w:rsidR="005C4F18" w:rsidRDefault="005C4F18" w:rsidP="00E218CE">
            <w:proofErr w:type="spellStart"/>
            <w:r>
              <w:t>DS_projection</w:t>
            </w:r>
            <w:proofErr w:type="spellEnd"/>
          </w:p>
        </w:tc>
      </w:tr>
    </w:tbl>
    <w:p w14:paraId="107482D9" w14:textId="77777777" w:rsidR="005C4F18" w:rsidRDefault="005C4F18" w:rsidP="005C4F18"/>
    <w:p w14:paraId="60CC8869" w14:textId="77777777" w:rsidR="005C4F18" w:rsidRPr="005C4F18" w:rsidRDefault="005C4F18" w:rsidP="005C4F18">
      <w:pPr>
        <w:pStyle w:val="Heading3"/>
        <w:numPr>
          <w:ilvl w:val="2"/>
          <w:numId w:val="6"/>
        </w:numPr>
        <w:rPr>
          <w:rFonts w:hint="eastAsia"/>
          <w:color w:val="EF4623" w:themeColor="accent1"/>
        </w:rPr>
      </w:pPr>
      <w:bookmarkStart w:id="15" w:name="_Toc408399614"/>
      <w:r w:rsidRPr="005C4F18">
        <w:rPr>
          <w:color w:val="EF4623" w:themeColor="accent1"/>
        </w:rPr>
        <w:lastRenderedPageBreak/>
        <w:t xml:space="preserve">Diagramme </w:t>
      </w:r>
      <w:proofErr w:type="spellStart"/>
      <w:r w:rsidRPr="005C4F18">
        <w:rPr>
          <w:color w:val="EF4623" w:themeColor="accent1"/>
        </w:rPr>
        <w:t>DC_projection</w:t>
      </w:r>
      <w:bookmarkEnd w:id="15"/>
      <w:proofErr w:type="spellEnd"/>
    </w:p>
    <w:p w14:paraId="219A0C39" w14:textId="77777777" w:rsidR="005C4F18" w:rsidRDefault="005C4F18" w:rsidP="005C4F18">
      <w:pPr>
        <w:jc w:val="center"/>
      </w:pPr>
      <w:r>
        <w:rPr>
          <w:noProof/>
        </w:rPr>
        <w:drawing>
          <wp:inline distT="0" distB="0" distL="0" distR="0" wp14:anchorId="35BBC4B7" wp14:editId="7F7680D6">
            <wp:extent cx="4729480" cy="69684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9480" cy="6968490"/>
                    </a:xfrm>
                    <a:prstGeom prst="rect">
                      <a:avLst/>
                    </a:prstGeom>
                    <a:noFill/>
                    <a:ln>
                      <a:noFill/>
                    </a:ln>
                  </pic:spPr>
                </pic:pic>
              </a:graphicData>
            </a:graphic>
          </wp:inline>
        </w:drawing>
      </w:r>
    </w:p>
    <w:p w14:paraId="2DD3A5A6" w14:textId="77777777" w:rsidR="005C4F18" w:rsidRDefault="005C4F18" w:rsidP="005C4F18">
      <w:pPr>
        <w:autoSpaceDE w:val="0"/>
        <w:autoSpaceDN w:val="0"/>
        <w:adjustRightInd w:val="0"/>
      </w:pPr>
    </w:p>
    <w:p w14:paraId="2B869AF6" w14:textId="77777777" w:rsidR="005C4F18" w:rsidRPr="005C4F18" w:rsidRDefault="005C4F18" w:rsidP="005C4F18">
      <w:pPr>
        <w:pStyle w:val="Heading3"/>
        <w:numPr>
          <w:ilvl w:val="2"/>
          <w:numId w:val="6"/>
        </w:numPr>
        <w:rPr>
          <w:rFonts w:hint="eastAsia"/>
          <w:color w:val="EF4623" w:themeColor="accent1"/>
        </w:rPr>
      </w:pPr>
      <w:bookmarkStart w:id="16" w:name="_Toc408399615"/>
      <w:r w:rsidRPr="005C4F18">
        <w:rPr>
          <w:color w:val="EF4623" w:themeColor="accent1"/>
        </w:rPr>
        <w:lastRenderedPageBreak/>
        <w:t xml:space="preserve">Diagramme </w:t>
      </w:r>
      <w:proofErr w:type="spellStart"/>
      <w:r w:rsidRPr="005C4F18">
        <w:rPr>
          <w:color w:val="EF4623" w:themeColor="accent1"/>
        </w:rPr>
        <w:t>DCU_planning_projections</w:t>
      </w:r>
      <w:bookmarkEnd w:id="16"/>
      <w:proofErr w:type="spellEnd"/>
    </w:p>
    <w:p w14:paraId="65F3980C" w14:textId="77777777" w:rsidR="005C4F18" w:rsidRDefault="005C4F18" w:rsidP="005C4F18">
      <w:pPr>
        <w:jc w:val="center"/>
      </w:pPr>
      <w:r>
        <w:rPr>
          <w:noProof/>
        </w:rPr>
        <w:drawing>
          <wp:inline distT="0" distB="0" distL="0" distR="0" wp14:anchorId="00398237" wp14:editId="39451DD2">
            <wp:extent cx="6022340" cy="69684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340" cy="6968490"/>
                    </a:xfrm>
                    <a:prstGeom prst="rect">
                      <a:avLst/>
                    </a:prstGeom>
                    <a:noFill/>
                    <a:ln>
                      <a:noFill/>
                    </a:ln>
                  </pic:spPr>
                </pic:pic>
              </a:graphicData>
            </a:graphic>
          </wp:inline>
        </w:drawing>
      </w:r>
    </w:p>
    <w:p w14:paraId="4D1CE58A" w14:textId="77777777" w:rsidR="005C4F18" w:rsidRDefault="005C4F18" w:rsidP="005C4F18">
      <w:pPr>
        <w:autoSpaceDE w:val="0"/>
        <w:autoSpaceDN w:val="0"/>
        <w:adjustRightInd w:val="0"/>
      </w:pPr>
    </w:p>
    <w:p w14:paraId="689ECF86" w14:textId="77777777" w:rsidR="005C4F18" w:rsidRPr="00ED2B59" w:rsidRDefault="005C4F18" w:rsidP="005C4F18">
      <w:pPr>
        <w:pStyle w:val="Heading3"/>
        <w:numPr>
          <w:ilvl w:val="2"/>
          <w:numId w:val="6"/>
        </w:numPr>
        <w:rPr>
          <w:rFonts w:hint="eastAsia"/>
          <w:color w:val="EF4623" w:themeColor="accent1"/>
        </w:rPr>
      </w:pPr>
      <w:bookmarkStart w:id="17" w:name="_Toc408399616"/>
      <w:r w:rsidRPr="00ED2B59">
        <w:rPr>
          <w:color w:val="EF4623" w:themeColor="accent1"/>
        </w:rPr>
        <w:lastRenderedPageBreak/>
        <w:t xml:space="preserve">Diagramme </w:t>
      </w:r>
      <w:proofErr w:type="spellStart"/>
      <w:r w:rsidRPr="00ED2B59">
        <w:rPr>
          <w:color w:val="EF4623" w:themeColor="accent1"/>
        </w:rPr>
        <w:t>DS_projection</w:t>
      </w:r>
      <w:bookmarkEnd w:id="17"/>
      <w:proofErr w:type="spellEnd"/>
    </w:p>
    <w:p w14:paraId="2F8C3334" w14:textId="77777777" w:rsidR="00ED2B59" w:rsidRDefault="005C4F18" w:rsidP="00ED2B59">
      <w:pPr>
        <w:jc w:val="center"/>
      </w:pPr>
      <w:r>
        <w:rPr>
          <w:noProof/>
        </w:rPr>
        <w:drawing>
          <wp:inline distT="0" distB="0" distL="0" distR="0" wp14:anchorId="2B95D0B7" wp14:editId="2D74D306">
            <wp:extent cx="4587875" cy="6968490"/>
            <wp:effectExtent l="0" t="0" r="317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875" cy="6968490"/>
                    </a:xfrm>
                    <a:prstGeom prst="rect">
                      <a:avLst/>
                    </a:prstGeom>
                    <a:noFill/>
                    <a:ln>
                      <a:noFill/>
                    </a:ln>
                  </pic:spPr>
                </pic:pic>
              </a:graphicData>
            </a:graphic>
          </wp:inline>
        </w:drawing>
      </w:r>
    </w:p>
    <w:p w14:paraId="30951E78" w14:textId="77777777" w:rsidR="00ED2B59" w:rsidRDefault="00ED2B59" w:rsidP="00ED2B59"/>
    <w:p w14:paraId="63BEAD7F" w14:textId="77777777" w:rsidR="00ED2B59" w:rsidRDefault="00ED2B59" w:rsidP="00ED2B59">
      <w:pPr>
        <w:tabs>
          <w:tab w:val="left" w:pos="3535"/>
        </w:tabs>
      </w:pPr>
      <w:r>
        <w:tab/>
      </w:r>
    </w:p>
    <w:p w14:paraId="2512BB0D" w14:textId="77777777" w:rsidR="00ED2B59" w:rsidRDefault="00ED2B59" w:rsidP="00ED2B59">
      <w:pPr>
        <w:pStyle w:val="Heading1"/>
        <w:pBdr>
          <w:bottom w:val="none" w:sz="0" w:space="0" w:color="auto"/>
        </w:pBdr>
      </w:pPr>
      <w:bookmarkStart w:id="18" w:name="_Toc408399617"/>
      <w:r>
        <w:lastRenderedPageBreak/>
        <w:t>III. Interfaces homme-machine</w:t>
      </w:r>
      <w:bookmarkEnd w:id="18"/>
    </w:p>
    <w:p w14:paraId="5A9EBA5D" w14:textId="77777777" w:rsidR="00ED2B59" w:rsidRDefault="00ED2B59" w:rsidP="00ED2B59"/>
    <w:p w14:paraId="1660570E" w14:textId="77777777" w:rsidR="00ED2B59" w:rsidRDefault="00ED2B59" w:rsidP="00ED2B59">
      <w:pPr>
        <w:pStyle w:val="Heading2"/>
      </w:pPr>
      <w:bookmarkStart w:id="19" w:name="_Toc408399618"/>
      <w:r>
        <w:t>II.1 Gestion des projections (JAVA)</w:t>
      </w:r>
      <w:bookmarkEnd w:id="19"/>
    </w:p>
    <w:p w14:paraId="08F882B0" w14:textId="77777777" w:rsidR="00ED2B59" w:rsidRDefault="00ED2B59" w:rsidP="00ED2B59"/>
    <w:p w14:paraId="40BA622B" w14:textId="77777777" w:rsidR="00ED2B59" w:rsidRPr="00866B41" w:rsidRDefault="00ED2B59" w:rsidP="00ED2B59">
      <w:pPr>
        <w:rPr>
          <w:b/>
          <w:bCs/>
        </w:rPr>
      </w:pPr>
      <w:r w:rsidRPr="00866B41">
        <w:rPr>
          <w:b/>
          <w:bCs/>
        </w:rPr>
        <w:t>Ecran d’accueil :</w:t>
      </w:r>
    </w:p>
    <w:p w14:paraId="4954E95B" w14:textId="77777777" w:rsidR="00ED2B59" w:rsidRDefault="00866B41" w:rsidP="00ED2B59">
      <w:r w:rsidRPr="00866B41">
        <w:rPr>
          <w:b/>
          <w:bCs/>
          <w:noProof/>
        </w:rPr>
        <w:drawing>
          <wp:anchor distT="0" distB="0" distL="114300" distR="114300" simplePos="0" relativeHeight="251678720" behindDoc="0" locked="0" layoutInCell="1" allowOverlap="1" wp14:anchorId="75D05F26" wp14:editId="55DF2A11">
            <wp:simplePos x="0" y="0"/>
            <wp:positionH relativeFrom="margin">
              <wp:align>left</wp:align>
            </wp:positionH>
            <wp:positionV relativeFrom="margin">
              <wp:posOffset>1656468</wp:posOffset>
            </wp:positionV>
            <wp:extent cx="5212715" cy="3850640"/>
            <wp:effectExtent l="0" t="0" r="6985" b="0"/>
            <wp:wrapSquare wrapText="bothSides"/>
            <wp:docPr id="19" name="Image 4" descr="\\univ-lyon1\enseignement\homes\h\p1303891\Mes documents\Travaux IUT\S3\Cannes\Capture_JAVA\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lyon1\enseignement\homes\h\p1303891\Mes documents\Travaux IUT\S3\Cannes\Capture_JAVA\Accue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2715"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92AD0" w14:textId="77777777" w:rsidR="00866B41" w:rsidRDefault="00866B41" w:rsidP="00ED2B59"/>
    <w:p w14:paraId="7E3C56D5" w14:textId="77777777" w:rsidR="00ED2B59" w:rsidRDefault="00ED2B59" w:rsidP="00ED2B59">
      <w:r>
        <w:t>L’utilisateur ici écrit son identifiant ainsi que son mot de passe pour accéder aux fonctionnalités.</w:t>
      </w:r>
    </w:p>
    <w:p w14:paraId="6BDC3172" w14:textId="77777777" w:rsidR="00ED2B59" w:rsidRPr="002B79B3" w:rsidRDefault="00ED2B59" w:rsidP="00ED2B59"/>
    <w:p w14:paraId="7961DD38" w14:textId="77777777" w:rsidR="00ED2B59" w:rsidRDefault="00ED2B59" w:rsidP="00ED2B59"/>
    <w:p w14:paraId="3A70A275" w14:textId="77777777" w:rsidR="00ED2B59" w:rsidRPr="002B79B3" w:rsidRDefault="00ED2B59" w:rsidP="00ED2B59"/>
    <w:p w14:paraId="0E1538C0" w14:textId="77777777" w:rsidR="00866B41" w:rsidRDefault="00866B41" w:rsidP="00ED2B59">
      <w:pPr>
        <w:rPr>
          <w:b/>
          <w:bCs/>
        </w:rPr>
      </w:pPr>
    </w:p>
    <w:p w14:paraId="5F2ED3D9" w14:textId="77777777" w:rsidR="00866B41" w:rsidRDefault="00866B41" w:rsidP="00ED2B59">
      <w:pPr>
        <w:rPr>
          <w:b/>
          <w:bCs/>
        </w:rPr>
      </w:pPr>
    </w:p>
    <w:p w14:paraId="22820B38" w14:textId="77777777" w:rsidR="00866B41" w:rsidRDefault="00866B41" w:rsidP="00ED2B59">
      <w:pPr>
        <w:rPr>
          <w:b/>
          <w:bCs/>
        </w:rPr>
      </w:pPr>
    </w:p>
    <w:p w14:paraId="71F51F95" w14:textId="77777777" w:rsidR="00866B41" w:rsidRDefault="00866B41" w:rsidP="00ED2B59">
      <w:pPr>
        <w:rPr>
          <w:b/>
          <w:bCs/>
        </w:rPr>
      </w:pPr>
    </w:p>
    <w:p w14:paraId="63C998D4" w14:textId="77777777" w:rsidR="00866B41" w:rsidRDefault="00866B41" w:rsidP="00ED2B59">
      <w:pPr>
        <w:rPr>
          <w:b/>
          <w:bCs/>
        </w:rPr>
      </w:pPr>
    </w:p>
    <w:p w14:paraId="47F8E70A" w14:textId="77777777" w:rsidR="00866B41" w:rsidRDefault="00866B41" w:rsidP="00ED2B59">
      <w:pPr>
        <w:rPr>
          <w:b/>
          <w:bCs/>
        </w:rPr>
      </w:pPr>
    </w:p>
    <w:p w14:paraId="32C4454C" w14:textId="77777777" w:rsidR="00866B41" w:rsidRDefault="00866B41" w:rsidP="00ED2B59">
      <w:pPr>
        <w:rPr>
          <w:b/>
          <w:bCs/>
        </w:rPr>
      </w:pPr>
    </w:p>
    <w:p w14:paraId="2EA34635" w14:textId="77777777" w:rsidR="00866B41" w:rsidRDefault="00866B41" w:rsidP="00ED2B59">
      <w:pPr>
        <w:rPr>
          <w:b/>
          <w:bCs/>
        </w:rPr>
      </w:pPr>
    </w:p>
    <w:p w14:paraId="48C931AD" w14:textId="77777777" w:rsidR="00866B41" w:rsidRDefault="00866B41" w:rsidP="00ED2B59">
      <w:pPr>
        <w:rPr>
          <w:b/>
          <w:bCs/>
        </w:rPr>
      </w:pPr>
    </w:p>
    <w:p w14:paraId="69838C31" w14:textId="77777777" w:rsidR="00866B41" w:rsidRDefault="00866B41" w:rsidP="00ED2B59">
      <w:pPr>
        <w:rPr>
          <w:b/>
          <w:bCs/>
        </w:rPr>
      </w:pPr>
    </w:p>
    <w:p w14:paraId="76A6258A" w14:textId="77777777" w:rsidR="00ED2B59" w:rsidRPr="00866B41" w:rsidRDefault="00ED2B59" w:rsidP="00ED2B59">
      <w:pPr>
        <w:rPr>
          <w:b/>
          <w:bCs/>
        </w:rPr>
      </w:pPr>
      <w:r w:rsidRPr="00866B41">
        <w:rPr>
          <w:b/>
          <w:bCs/>
        </w:rPr>
        <w:t>Menu principal :</w:t>
      </w:r>
    </w:p>
    <w:p w14:paraId="5EFB14FE" w14:textId="77777777" w:rsidR="00ED2B59" w:rsidRPr="002B79B3" w:rsidRDefault="00ED2B59" w:rsidP="00ED2B59">
      <w:r>
        <w:rPr>
          <w:noProof/>
        </w:rPr>
        <w:drawing>
          <wp:anchor distT="0" distB="0" distL="114300" distR="114300" simplePos="0" relativeHeight="251679744" behindDoc="0" locked="0" layoutInCell="1" allowOverlap="1" wp14:anchorId="6D5DB25A" wp14:editId="3E902147">
            <wp:simplePos x="0" y="0"/>
            <wp:positionH relativeFrom="margin">
              <wp:posOffset>516189</wp:posOffset>
            </wp:positionH>
            <wp:positionV relativeFrom="margin">
              <wp:posOffset>415117</wp:posOffset>
            </wp:positionV>
            <wp:extent cx="4919345" cy="3900805"/>
            <wp:effectExtent l="0" t="0" r="0" b="4445"/>
            <wp:wrapSquare wrapText="bothSides"/>
            <wp:docPr id="20" name="Image 5" descr="\\univ-lyon1\enseignement\homes\h\p1303891\Mes documents\Travaux IUT\S3\Cannes\Capture_JAVA\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lyon1\enseignement\homes\h\p1303891\Mes documents\Travaux IUT\S3\Cannes\Capture_JAVA\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9345" cy="3900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149D6" w14:textId="77777777" w:rsidR="00ED2B59" w:rsidRPr="002B79B3" w:rsidRDefault="00ED2B59" w:rsidP="00ED2B59"/>
    <w:p w14:paraId="6C5A705B" w14:textId="77777777" w:rsidR="00ED2B59" w:rsidRPr="002B79B3" w:rsidRDefault="00ED2B59" w:rsidP="00ED2B59"/>
    <w:p w14:paraId="64953630" w14:textId="77777777" w:rsidR="00ED2B59" w:rsidRPr="002B79B3" w:rsidRDefault="00ED2B59" w:rsidP="00ED2B59"/>
    <w:p w14:paraId="4B4CB544" w14:textId="77777777" w:rsidR="00ED2B59" w:rsidRPr="002B79B3" w:rsidRDefault="00ED2B59" w:rsidP="00ED2B59"/>
    <w:p w14:paraId="58D2C5C5" w14:textId="77777777" w:rsidR="00ED2B59" w:rsidRPr="002B79B3" w:rsidRDefault="00ED2B59" w:rsidP="00ED2B59"/>
    <w:p w14:paraId="28FA0F21" w14:textId="77777777" w:rsidR="00ED2B59" w:rsidRPr="002B79B3" w:rsidRDefault="00ED2B59" w:rsidP="00ED2B59"/>
    <w:p w14:paraId="1C23226F" w14:textId="77777777" w:rsidR="00ED2B59" w:rsidRPr="002B79B3" w:rsidRDefault="00ED2B59" w:rsidP="00ED2B59"/>
    <w:p w14:paraId="0AECADB5" w14:textId="77777777" w:rsidR="00ED2B59" w:rsidRPr="002B79B3" w:rsidRDefault="00ED2B59" w:rsidP="00ED2B59"/>
    <w:p w14:paraId="34D0A0C4" w14:textId="77777777" w:rsidR="00ED2B59" w:rsidRPr="002B79B3" w:rsidRDefault="00ED2B59" w:rsidP="00ED2B59"/>
    <w:p w14:paraId="42B458E4" w14:textId="77777777" w:rsidR="00ED2B59" w:rsidRDefault="00ED2B59" w:rsidP="00ED2B59"/>
    <w:p w14:paraId="1BC30CEE" w14:textId="77777777" w:rsidR="00ED2B59" w:rsidRPr="002B79B3" w:rsidRDefault="00ED2B59" w:rsidP="00ED2B59"/>
    <w:p w14:paraId="24D3C1BB" w14:textId="77777777" w:rsidR="00ED2B59" w:rsidRPr="002B79B3" w:rsidRDefault="00ED2B59" w:rsidP="00ED2B59"/>
    <w:p w14:paraId="6ABBF068" w14:textId="77777777" w:rsidR="00ED2B59" w:rsidRPr="002B79B3" w:rsidRDefault="00866B41" w:rsidP="00ED2B59">
      <w:r>
        <w:rPr>
          <w:noProof/>
        </w:rPr>
        <w:drawing>
          <wp:anchor distT="0" distB="0" distL="114300" distR="114300" simplePos="0" relativeHeight="251680768" behindDoc="0" locked="0" layoutInCell="1" allowOverlap="1" wp14:anchorId="3A5980ED" wp14:editId="16B3DFAA">
            <wp:simplePos x="0" y="0"/>
            <wp:positionH relativeFrom="margin">
              <wp:align>right</wp:align>
            </wp:positionH>
            <wp:positionV relativeFrom="margin">
              <wp:posOffset>4910743</wp:posOffset>
            </wp:positionV>
            <wp:extent cx="4464050" cy="3330575"/>
            <wp:effectExtent l="0" t="0" r="0" b="3175"/>
            <wp:wrapSquare wrapText="bothSides"/>
            <wp:docPr id="9" name="Image 6" descr="\\univ-lyon1\enseignement\homes\h\p1303891\Mes documents\Travaux IUT\S3\Cannes\Capture_JAVA\Création 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lyon1\enseignement\homes\h\p1303891\Mes documents\Travaux IUT\S3\Cannes\Capture_JAVA\Création plan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050" cy="333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B59">
        <w:t xml:space="preserve">Le menu apparaît après l’authentification et propose une vue globale de </w:t>
      </w:r>
      <w:proofErr w:type="gramStart"/>
      <w:r w:rsidR="00ED2B59">
        <w:t>toute les fonctionnalités</w:t>
      </w:r>
      <w:proofErr w:type="gramEnd"/>
      <w:r w:rsidR="00ED2B59">
        <w:t xml:space="preserve"> que l’utilisateur peut utiliser. On retrouve ainsi deux catégories, la gestion des projections et la gestion des hébergements.</w:t>
      </w:r>
    </w:p>
    <w:p w14:paraId="4702BEF1" w14:textId="77777777" w:rsidR="00ED2B59" w:rsidRPr="00866B41" w:rsidRDefault="00ED2B59" w:rsidP="00ED2B59">
      <w:pPr>
        <w:rPr>
          <w:b/>
          <w:bCs/>
        </w:rPr>
      </w:pPr>
      <w:r w:rsidRPr="00866B41">
        <w:rPr>
          <w:b/>
          <w:bCs/>
        </w:rPr>
        <w:t>Créer un planning :</w:t>
      </w:r>
    </w:p>
    <w:p w14:paraId="4F63F260" w14:textId="77777777" w:rsidR="00ED2B59" w:rsidRDefault="00ED2B59" w:rsidP="00866B41">
      <w:r>
        <w:t xml:space="preserve">Dans cette fenêtre le responsable peut créer un planning. Un seul planning peut être </w:t>
      </w:r>
      <w:proofErr w:type="gramStart"/>
      <w:r>
        <w:t>créer</w:t>
      </w:r>
      <w:proofErr w:type="gramEnd"/>
      <w:r>
        <w:t xml:space="preserve"> par concours, c’est pourquoi, lorsqu’un planning pour un concours </w:t>
      </w:r>
      <w:r>
        <w:lastRenderedPageBreak/>
        <w:t>existe, il n’apparaît plus dans la liste des concours. En appuyant sur valider, l’utilisateur se dirige vers la fenêtre d’insertion automatique.</w:t>
      </w:r>
    </w:p>
    <w:p w14:paraId="48562A03" w14:textId="77777777" w:rsidR="00ED2B59" w:rsidRPr="00866B41" w:rsidRDefault="00866B41" w:rsidP="00ED2B59">
      <w:pPr>
        <w:rPr>
          <w:b/>
          <w:bCs/>
        </w:rPr>
      </w:pPr>
      <w:r w:rsidRPr="00866B41">
        <w:rPr>
          <w:b/>
          <w:bCs/>
          <w:noProof/>
        </w:rPr>
        <w:drawing>
          <wp:anchor distT="0" distB="0" distL="114300" distR="114300" simplePos="0" relativeHeight="251682816" behindDoc="0" locked="0" layoutInCell="1" allowOverlap="1" wp14:anchorId="0D982EE3" wp14:editId="224B81CC">
            <wp:simplePos x="0" y="0"/>
            <wp:positionH relativeFrom="margin">
              <wp:align>right</wp:align>
            </wp:positionH>
            <wp:positionV relativeFrom="margin">
              <wp:posOffset>11018</wp:posOffset>
            </wp:positionV>
            <wp:extent cx="4215130" cy="3427730"/>
            <wp:effectExtent l="0" t="0" r="0" b="1270"/>
            <wp:wrapSquare wrapText="bothSides"/>
            <wp:docPr id="29" name="Image 29" descr="\\univ-lyon1\enseignement\homes\h\p1303891\Mes documents\Travaux IUT\S3\Cannes\Capture_JAVA\Insertion automa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iv-lyon1\enseignement\homes\h\p1303891\Mes documents\Travaux IUT\S3\Cannes\Capture_JAVA\Insertion automatiqu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130" cy="342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59" w:rsidRPr="00866B41">
        <w:rPr>
          <w:b/>
          <w:bCs/>
        </w:rPr>
        <w:t>Créer un planning 2 (Insertion automatique) :</w:t>
      </w:r>
    </w:p>
    <w:p w14:paraId="2C968677" w14:textId="77777777" w:rsidR="00ED2B59" w:rsidRDefault="00ED2B59" w:rsidP="00ED2B59">
      <w:r>
        <w:t>Cette fenêtre apparaît deux fois après qu’un planning ait été créé, ainsi le responsable choisi deux films à placer dans le planning qu’il vient de générer. Seuls les films participant au concours correspondant au planning créé apparaissent dans la liste.</w:t>
      </w:r>
    </w:p>
    <w:p w14:paraId="25B140C0" w14:textId="77777777" w:rsidR="00ED2B59" w:rsidRDefault="00ED2B59" w:rsidP="00ED2B59">
      <w:r>
        <w:t xml:space="preserve">Les critères de préférence horaire et de type de projection sont </w:t>
      </w:r>
      <w:proofErr w:type="gramStart"/>
      <w:r>
        <w:t>optionnelles</w:t>
      </w:r>
      <w:proofErr w:type="gramEnd"/>
      <w:r>
        <w:t>, par défaut, on placera deux films à 20 h en projection officielle.</w:t>
      </w:r>
    </w:p>
    <w:p w14:paraId="1C0DBE19" w14:textId="77777777" w:rsidR="00ED2B59" w:rsidRDefault="00ED2B59" w:rsidP="00ED2B59"/>
    <w:p w14:paraId="56428F56" w14:textId="77777777" w:rsidR="00866B41" w:rsidRDefault="00866B41" w:rsidP="00ED2B59"/>
    <w:p w14:paraId="5281B04E" w14:textId="77777777" w:rsidR="00ED2B59" w:rsidRPr="00866B41" w:rsidRDefault="00866B41" w:rsidP="00ED2B59">
      <w:pPr>
        <w:rPr>
          <w:b/>
          <w:bCs/>
        </w:rPr>
      </w:pPr>
      <w:r w:rsidRPr="00866B41">
        <w:rPr>
          <w:b/>
          <w:bCs/>
          <w:noProof/>
        </w:rPr>
        <w:drawing>
          <wp:anchor distT="0" distB="0" distL="114300" distR="114300" simplePos="0" relativeHeight="251681792" behindDoc="0" locked="0" layoutInCell="1" allowOverlap="1" wp14:anchorId="45BF45F4" wp14:editId="55EB691F">
            <wp:simplePos x="0" y="0"/>
            <wp:positionH relativeFrom="margin">
              <wp:align>left</wp:align>
            </wp:positionH>
            <wp:positionV relativeFrom="margin">
              <wp:posOffset>4056091</wp:posOffset>
            </wp:positionV>
            <wp:extent cx="4521835" cy="3669030"/>
            <wp:effectExtent l="0" t="0" r="0" b="7620"/>
            <wp:wrapSquare wrapText="bothSides"/>
            <wp:docPr id="21" name="Image 8" descr="\\univ-lyon1\enseignement\homes\h\p1303891\Mes documents\Travaux IUT\S3\Cannes\Capture_JAVA\Consulter 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lyon1\enseignement\homes\h\p1303891\Mes documents\Travaux IUT\S3\Cannes\Capture_JAVA\Consulter plann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1835" cy="366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B59" w:rsidRPr="00866B41">
        <w:rPr>
          <w:b/>
          <w:bCs/>
        </w:rPr>
        <w:t>Consulter planning :</w:t>
      </w:r>
    </w:p>
    <w:p w14:paraId="545586E9" w14:textId="77777777" w:rsidR="00ED2B59" w:rsidRDefault="00ED2B59" w:rsidP="00ED2B59"/>
    <w:p w14:paraId="70258C08" w14:textId="77777777" w:rsidR="00ED2B59" w:rsidRDefault="00ED2B59" w:rsidP="00ED2B59">
      <w:r>
        <w:t>La consultation d’un planning ici est faite de telle sorte qu’on ait une liste dans projections prévues pour le jour choisi par le ‘’bouton’’ Date au-dessus de la table.</w:t>
      </w:r>
    </w:p>
    <w:p w14:paraId="6B7A049E" w14:textId="77777777" w:rsidR="00ED2B59" w:rsidRDefault="00ED2B59" w:rsidP="00ED2B59"/>
    <w:p w14:paraId="43100906" w14:textId="77777777" w:rsidR="00ED2B59" w:rsidRDefault="00ED2B59" w:rsidP="00ED2B59"/>
    <w:p w14:paraId="59370D1C" w14:textId="77777777" w:rsidR="00866B41" w:rsidRDefault="00866B41" w:rsidP="00ED2B59"/>
    <w:p w14:paraId="2FFED486" w14:textId="77777777" w:rsidR="00866B41" w:rsidRDefault="00866B41" w:rsidP="00ED2B59"/>
    <w:p w14:paraId="5E2BDAFD" w14:textId="77777777" w:rsidR="00866B41" w:rsidRDefault="00866B41" w:rsidP="00ED2B59"/>
    <w:p w14:paraId="537D1299" w14:textId="77777777" w:rsidR="00866B41" w:rsidRDefault="00866B41" w:rsidP="00ED2B59"/>
    <w:p w14:paraId="003F46A3" w14:textId="77777777" w:rsidR="00ED2B59" w:rsidRPr="00866B41" w:rsidRDefault="00ED2B59" w:rsidP="00ED2B59">
      <w:pPr>
        <w:rPr>
          <w:b/>
          <w:bCs/>
        </w:rPr>
      </w:pPr>
      <w:r w:rsidRPr="00866B41">
        <w:rPr>
          <w:b/>
          <w:bCs/>
        </w:rPr>
        <w:t>Insérer une projection (choix du film à placer) :</w:t>
      </w:r>
    </w:p>
    <w:p w14:paraId="16858088" w14:textId="77777777" w:rsidR="00ED2B59" w:rsidRDefault="00866B41" w:rsidP="00ED2B59">
      <w:r>
        <w:rPr>
          <w:noProof/>
        </w:rPr>
        <w:drawing>
          <wp:anchor distT="0" distB="0" distL="114300" distR="114300" simplePos="0" relativeHeight="251685888" behindDoc="0" locked="0" layoutInCell="1" allowOverlap="1" wp14:anchorId="432CAF0A" wp14:editId="2443F83D">
            <wp:simplePos x="0" y="0"/>
            <wp:positionH relativeFrom="margin">
              <wp:align>left</wp:align>
            </wp:positionH>
            <wp:positionV relativeFrom="margin">
              <wp:posOffset>422275</wp:posOffset>
            </wp:positionV>
            <wp:extent cx="4222750" cy="3383915"/>
            <wp:effectExtent l="0" t="0" r="6350" b="698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ms à placer.PNG"/>
                    <pic:cNvPicPr/>
                  </pic:nvPicPr>
                  <pic:blipFill>
                    <a:blip r:embed="rId26">
                      <a:extLst>
                        <a:ext uri="{28A0092B-C50C-407E-A947-70E740481C1C}">
                          <a14:useLocalDpi xmlns:a14="http://schemas.microsoft.com/office/drawing/2010/main" val="0"/>
                        </a:ext>
                      </a:extLst>
                    </a:blip>
                    <a:stretch>
                      <a:fillRect/>
                    </a:stretch>
                  </pic:blipFill>
                  <pic:spPr>
                    <a:xfrm>
                      <a:off x="0" y="0"/>
                      <a:ext cx="4222750" cy="3383915"/>
                    </a:xfrm>
                    <a:prstGeom prst="rect">
                      <a:avLst/>
                    </a:prstGeom>
                  </pic:spPr>
                </pic:pic>
              </a:graphicData>
            </a:graphic>
            <wp14:sizeRelH relativeFrom="margin">
              <wp14:pctWidth>0</wp14:pctWidth>
            </wp14:sizeRelH>
            <wp14:sizeRelV relativeFrom="margin">
              <wp14:pctHeight>0</wp14:pctHeight>
            </wp14:sizeRelV>
          </wp:anchor>
        </w:drawing>
      </w:r>
    </w:p>
    <w:p w14:paraId="1AA0A66B" w14:textId="77777777" w:rsidR="00866B41" w:rsidRDefault="00866B41" w:rsidP="00ED2B59"/>
    <w:p w14:paraId="201D23E2" w14:textId="77777777" w:rsidR="00ED2B59" w:rsidRDefault="00ED2B59" w:rsidP="00ED2B59">
      <w:r>
        <w:t xml:space="preserve">L’utilisateur ici a accès à plusieurs fonctionnalités. Une liste de tous les films lui est présentée. Il peut trier celle-ci grâce aux critères de concours, de durée ou de recherche. Après avoir sélectionné un film, l’utilisateur peut consulter les projections déjà </w:t>
      </w:r>
      <w:proofErr w:type="gramStart"/>
      <w:r>
        <w:t>programmés</w:t>
      </w:r>
      <w:proofErr w:type="gramEnd"/>
      <w:r>
        <w:t xml:space="preserve"> pour ce film ou alors le placer en étant redirigé vers la fenêtre suivante (voir 2 fenêtres plus basses).</w:t>
      </w:r>
    </w:p>
    <w:p w14:paraId="18F645F0" w14:textId="77777777" w:rsidR="00ED2B59" w:rsidRDefault="00ED2B59" w:rsidP="00ED2B59"/>
    <w:p w14:paraId="3AE5D404" w14:textId="77777777" w:rsidR="00ED2B59" w:rsidRDefault="00ED2B59" w:rsidP="00ED2B59"/>
    <w:p w14:paraId="1E037067" w14:textId="77777777" w:rsidR="00ED2B59" w:rsidRPr="00866B41" w:rsidRDefault="00866B41" w:rsidP="00866B41">
      <w:pPr>
        <w:rPr>
          <w:b/>
          <w:bCs/>
        </w:rPr>
      </w:pPr>
      <w:r w:rsidRPr="00866B41">
        <w:rPr>
          <w:b/>
          <w:bCs/>
          <w:noProof/>
        </w:rPr>
        <w:drawing>
          <wp:anchor distT="0" distB="0" distL="114300" distR="114300" simplePos="0" relativeHeight="251683840" behindDoc="0" locked="0" layoutInCell="1" allowOverlap="1" wp14:anchorId="5E96FB53" wp14:editId="61347DB6">
            <wp:simplePos x="0" y="0"/>
            <wp:positionH relativeFrom="margin">
              <wp:posOffset>2011152</wp:posOffset>
            </wp:positionH>
            <wp:positionV relativeFrom="margin">
              <wp:posOffset>4305555</wp:posOffset>
            </wp:positionV>
            <wp:extent cx="4677410" cy="3835400"/>
            <wp:effectExtent l="0" t="0" r="889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os film.PNG"/>
                    <pic:cNvPicPr/>
                  </pic:nvPicPr>
                  <pic:blipFill>
                    <a:blip r:embed="rId27">
                      <a:extLst>
                        <a:ext uri="{28A0092B-C50C-407E-A947-70E740481C1C}">
                          <a14:useLocalDpi xmlns:a14="http://schemas.microsoft.com/office/drawing/2010/main" val="0"/>
                        </a:ext>
                      </a:extLst>
                    </a:blip>
                    <a:stretch>
                      <a:fillRect/>
                    </a:stretch>
                  </pic:blipFill>
                  <pic:spPr>
                    <a:xfrm>
                      <a:off x="0" y="0"/>
                      <a:ext cx="4677410" cy="3835400"/>
                    </a:xfrm>
                    <a:prstGeom prst="rect">
                      <a:avLst/>
                    </a:prstGeom>
                  </pic:spPr>
                </pic:pic>
              </a:graphicData>
            </a:graphic>
            <wp14:sizeRelH relativeFrom="margin">
              <wp14:pctWidth>0</wp14:pctWidth>
            </wp14:sizeRelH>
            <wp14:sizeRelV relativeFrom="margin">
              <wp14:pctHeight>0</wp14:pctHeight>
            </wp14:sizeRelV>
          </wp:anchor>
        </w:drawing>
      </w:r>
      <w:r w:rsidR="00ED2B59" w:rsidRPr="00866B41">
        <w:rPr>
          <w:b/>
          <w:bCs/>
        </w:rPr>
        <w:t>Afficher les projections prévues pour un film :</w:t>
      </w:r>
    </w:p>
    <w:p w14:paraId="04FBD5D2" w14:textId="77777777" w:rsidR="00ED2B59" w:rsidRDefault="00ED2B59" w:rsidP="00ED2B59"/>
    <w:p w14:paraId="4C4687D2" w14:textId="77777777" w:rsidR="00866B41" w:rsidRDefault="00866B41" w:rsidP="00ED2B59"/>
    <w:p w14:paraId="48D55569" w14:textId="77777777" w:rsidR="00ED2B59" w:rsidRDefault="00ED2B59" w:rsidP="00ED2B59">
      <w:r>
        <w:t>Les projections déjà prévues pour un film seront affichées sous forme d’un tableau dans une nouvelle fenêtre ainsi.</w:t>
      </w:r>
    </w:p>
    <w:p w14:paraId="3B3A79FB" w14:textId="77777777" w:rsidR="00ED2B59" w:rsidRDefault="00ED2B59" w:rsidP="00ED2B59"/>
    <w:p w14:paraId="4D666E0C" w14:textId="77777777" w:rsidR="00ED2B59" w:rsidRDefault="00ED2B59" w:rsidP="00ED2B59"/>
    <w:p w14:paraId="6D98905B" w14:textId="77777777" w:rsidR="00866B41" w:rsidRDefault="00866B41" w:rsidP="00ED2B59"/>
    <w:p w14:paraId="10E6F6A3" w14:textId="77777777" w:rsidR="00866B41" w:rsidRDefault="00866B41" w:rsidP="00ED2B59"/>
    <w:p w14:paraId="07907D32" w14:textId="77777777" w:rsidR="00866B41" w:rsidRDefault="00866B41" w:rsidP="00ED2B59"/>
    <w:p w14:paraId="4D1FA08F" w14:textId="77777777" w:rsidR="00ED2B59" w:rsidRPr="00866B41" w:rsidRDefault="00866B41" w:rsidP="00ED2B59">
      <w:pPr>
        <w:rPr>
          <w:b/>
          <w:bCs/>
        </w:rPr>
      </w:pPr>
      <w:r w:rsidRPr="00866B41">
        <w:rPr>
          <w:b/>
          <w:bCs/>
          <w:noProof/>
        </w:rPr>
        <w:drawing>
          <wp:anchor distT="0" distB="0" distL="114300" distR="114300" simplePos="0" relativeHeight="251684864" behindDoc="0" locked="0" layoutInCell="1" allowOverlap="1" wp14:anchorId="35C791CC" wp14:editId="4431216A">
            <wp:simplePos x="0" y="0"/>
            <wp:positionH relativeFrom="margin">
              <wp:align>left</wp:align>
            </wp:positionH>
            <wp:positionV relativeFrom="margin">
              <wp:posOffset>255790</wp:posOffset>
            </wp:positionV>
            <wp:extent cx="4446270" cy="358584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tion film.PNG"/>
                    <pic:cNvPicPr/>
                  </pic:nvPicPr>
                  <pic:blipFill>
                    <a:blip r:embed="rId28">
                      <a:extLst>
                        <a:ext uri="{28A0092B-C50C-407E-A947-70E740481C1C}">
                          <a14:useLocalDpi xmlns:a14="http://schemas.microsoft.com/office/drawing/2010/main" val="0"/>
                        </a:ext>
                      </a:extLst>
                    </a:blip>
                    <a:stretch>
                      <a:fillRect/>
                    </a:stretch>
                  </pic:blipFill>
                  <pic:spPr>
                    <a:xfrm>
                      <a:off x="0" y="0"/>
                      <a:ext cx="4446270" cy="3585845"/>
                    </a:xfrm>
                    <a:prstGeom prst="rect">
                      <a:avLst/>
                    </a:prstGeom>
                  </pic:spPr>
                </pic:pic>
              </a:graphicData>
            </a:graphic>
            <wp14:sizeRelH relativeFrom="margin">
              <wp14:pctWidth>0</wp14:pctWidth>
            </wp14:sizeRelH>
            <wp14:sizeRelV relativeFrom="margin">
              <wp14:pctHeight>0</wp14:pctHeight>
            </wp14:sizeRelV>
          </wp:anchor>
        </w:drawing>
      </w:r>
      <w:r w:rsidR="00ED2B59" w:rsidRPr="00866B41">
        <w:rPr>
          <w:b/>
          <w:bCs/>
        </w:rPr>
        <w:t>Placer un film (choix du créneau) :</w:t>
      </w:r>
    </w:p>
    <w:p w14:paraId="515F6D08" w14:textId="77777777" w:rsidR="00ED2B59" w:rsidRDefault="00ED2B59" w:rsidP="00ED2B59">
      <w:r>
        <w:t>En ce qui concerne le fait de placer un film, cette fenêtre est présentée. Dans le choix de type de projection, si la projection officielle a déjà été programmée, le choix Officielle n’est pas disponible.</w:t>
      </w:r>
    </w:p>
    <w:p w14:paraId="54E6B900" w14:textId="77777777" w:rsidR="005F72A0" w:rsidRDefault="00ED2B59" w:rsidP="005F72A0">
      <w:r>
        <w:t>Pour la date, lorsque le responsable choisi une date via un calendrier, la liste des créneaux disponibles pour le jour choisi. La préférence de créneau quant à elle tri la liste des créneaux d’après le choix de l’</w:t>
      </w:r>
      <w:r w:rsidR="005F72A0">
        <w:t>utilisateur.</w:t>
      </w:r>
    </w:p>
    <w:p w14:paraId="325420D3" w14:textId="77777777" w:rsidR="005F72A0" w:rsidRDefault="005F72A0" w:rsidP="00E218CE">
      <w:pPr>
        <w:tabs>
          <w:tab w:val="left" w:pos="2450"/>
        </w:tabs>
      </w:pPr>
      <w:r>
        <w:tab/>
      </w:r>
    </w:p>
    <w:p w14:paraId="607C00BD" w14:textId="77777777" w:rsidR="005F72A0" w:rsidRDefault="005F72A0" w:rsidP="005F72A0">
      <w:pPr>
        <w:pStyle w:val="Heading2"/>
      </w:pPr>
      <w:bookmarkStart w:id="20" w:name="_Toc408399619"/>
      <w:r>
        <w:t>II.</w:t>
      </w:r>
      <w:r w:rsidR="00E218CE">
        <w:t>2 Gestion des hébergements (WEB</w:t>
      </w:r>
      <w:r>
        <w:t>)</w:t>
      </w:r>
      <w:bookmarkEnd w:id="20"/>
    </w:p>
    <w:p w14:paraId="10353472" w14:textId="77777777" w:rsidR="00E218CE" w:rsidRDefault="00E218CE" w:rsidP="005F72A0">
      <w:r>
        <w:rPr>
          <w:b/>
          <w:noProof/>
          <w:lang w:val="en-US"/>
        </w:rPr>
        <w:drawing>
          <wp:anchor distT="0" distB="0" distL="114300" distR="114300" simplePos="0" relativeHeight="251686912" behindDoc="1" locked="0" layoutInCell="1" allowOverlap="1" wp14:anchorId="2BDBC556" wp14:editId="292E4850">
            <wp:simplePos x="0" y="0"/>
            <wp:positionH relativeFrom="column">
              <wp:posOffset>-11430</wp:posOffset>
            </wp:positionH>
            <wp:positionV relativeFrom="paragraph">
              <wp:posOffset>262890</wp:posOffset>
            </wp:positionV>
            <wp:extent cx="6318885" cy="2133600"/>
            <wp:effectExtent l="0" t="0" r="5715" b="0"/>
            <wp:wrapNone/>
            <wp:docPr id="24" name="Picture 24" descr="Macintosh HD:Users:Christian:Desktop:IHM_SCREEN: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tian:Desktop:IHM_SCREEN:login_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888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9AE76" w14:textId="77777777" w:rsidR="00E218CE" w:rsidRDefault="00E218CE" w:rsidP="005F72A0">
      <w:pPr>
        <w:rPr>
          <w:b/>
        </w:rPr>
      </w:pPr>
    </w:p>
    <w:p w14:paraId="2E16D5C9" w14:textId="77777777" w:rsidR="00E218CE" w:rsidRPr="00E218CE" w:rsidRDefault="00E218CE" w:rsidP="00E218CE"/>
    <w:p w14:paraId="3D144F98" w14:textId="77777777" w:rsidR="00E218CE" w:rsidRPr="00E218CE" w:rsidRDefault="00E218CE" w:rsidP="00E218CE"/>
    <w:p w14:paraId="4F3E5050" w14:textId="77777777" w:rsidR="00E218CE" w:rsidRPr="00E218CE" w:rsidRDefault="00E218CE" w:rsidP="00E218CE"/>
    <w:p w14:paraId="249BDB97" w14:textId="77777777" w:rsidR="00E218CE" w:rsidRPr="00E218CE" w:rsidRDefault="00E218CE" w:rsidP="00E218CE"/>
    <w:p w14:paraId="0A43F11F" w14:textId="77777777" w:rsidR="00E218CE" w:rsidRPr="00E218CE" w:rsidRDefault="00E218CE" w:rsidP="00E218CE"/>
    <w:p w14:paraId="6B85EDC1" w14:textId="77777777" w:rsidR="00E218CE" w:rsidRPr="00E218CE" w:rsidRDefault="00E218CE" w:rsidP="00E218CE"/>
    <w:p w14:paraId="0BFEE77F" w14:textId="1E62FE71" w:rsidR="00E218CE" w:rsidRPr="00E218CE" w:rsidRDefault="00E218CE" w:rsidP="00E218CE">
      <w:pPr>
        <w:tabs>
          <w:tab w:val="left" w:pos="1145"/>
        </w:tabs>
      </w:pPr>
      <w:r>
        <w:rPr>
          <w:b/>
        </w:rPr>
        <w:t xml:space="preserve">Fenêtre de connexion : </w:t>
      </w:r>
      <w:r>
        <w:t>Cette fenêtre permet au</w:t>
      </w:r>
      <w:r w:rsidR="00BC67C8">
        <w:t>x utilisateurs de se connecter à</w:t>
      </w:r>
      <w:r>
        <w:t xml:space="preserve"> l’interface web.</w:t>
      </w:r>
    </w:p>
    <w:p w14:paraId="4D03B9A5" w14:textId="77777777" w:rsidR="00E218CE" w:rsidRDefault="00E218CE" w:rsidP="00E218CE"/>
    <w:p w14:paraId="22F5C5DC" w14:textId="77777777" w:rsidR="00E218CE" w:rsidRDefault="00E218CE" w:rsidP="00E218CE"/>
    <w:p w14:paraId="49B4575F" w14:textId="062A2472" w:rsidR="00F54AE6" w:rsidRDefault="00F54AE6" w:rsidP="00E218CE">
      <w:pPr>
        <w:rPr>
          <w:b/>
        </w:rPr>
      </w:pPr>
      <w:r>
        <w:rPr>
          <w:b/>
        </w:rPr>
        <w:lastRenderedPageBreak/>
        <w:t>Réserver un hébergement pour un inviter</w:t>
      </w:r>
      <w:r w:rsidR="00E242DD">
        <w:rPr>
          <w:b/>
        </w:rPr>
        <w:t xml:space="preserve"> </w:t>
      </w:r>
      <w:r>
        <w:rPr>
          <w:b/>
        </w:rPr>
        <w:t>:</w:t>
      </w:r>
      <w:r w:rsidR="00012A38">
        <w:rPr>
          <w:b/>
        </w:rPr>
        <w:t xml:space="preserve"> Etape 1 :</w:t>
      </w:r>
    </w:p>
    <w:p w14:paraId="2688B82C" w14:textId="77777777" w:rsidR="00F54AE6" w:rsidRDefault="00F54AE6" w:rsidP="00E218CE">
      <w:r>
        <w:t>Cette fenêtre est disponible au responsable des hébergements.</w:t>
      </w:r>
    </w:p>
    <w:p w14:paraId="660E2F99" w14:textId="06A71566" w:rsidR="00F54AE6" w:rsidRDefault="00012A38" w:rsidP="00E218CE">
      <w:r>
        <w:rPr>
          <w:noProof/>
          <w:lang w:val="en-US"/>
        </w:rPr>
        <w:drawing>
          <wp:anchor distT="0" distB="0" distL="114300" distR="114300" simplePos="0" relativeHeight="251687936" behindDoc="1" locked="0" layoutInCell="1" allowOverlap="1" wp14:anchorId="6F98F742" wp14:editId="65E3FAEF">
            <wp:simplePos x="0" y="0"/>
            <wp:positionH relativeFrom="margin">
              <wp:align>left</wp:align>
            </wp:positionH>
            <wp:positionV relativeFrom="margin">
              <wp:posOffset>1129030</wp:posOffset>
            </wp:positionV>
            <wp:extent cx="5143500" cy="2837180"/>
            <wp:effectExtent l="0" t="0" r="12700" b="7620"/>
            <wp:wrapSquare wrapText="bothSides"/>
            <wp:docPr id="25" name="Picture 25" descr="Macintosh HD:Users:Christian:Desktop:IHM_SCREEN:etape1.1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tian:Desktop:IHM_SCREEN:etape1.1_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AE6">
        <w:t>Il peut voir dans la table le nom et le rôle de chaque inviter qui n’a pas encore d’hébergement pour le festival de cannes. Il peut effectuer une recherche sur la table ou trié les inviter par rôle, il peut également choisir combien d’inviter il veut afficher sur une page du tableau.</w:t>
      </w:r>
    </w:p>
    <w:p w14:paraId="4944E297" w14:textId="77777777" w:rsidR="00E242DD" w:rsidRDefault="00E242DD" w:rsidP="00E218CE"/>
    <w:p w14:paraId="72B584CF" w14:textId="77777777" w:rsidR="00F54AE6" w:rsidRPr="00F54AE6" w:rsidRDefault="00F54AE6" w:rsidP="00E218CE"/>
    <w:p w14:paraId="38B4DDC1" w14:textId="77777777" w:rsidR="00F54AE6" w:rsidRDefault="00F54AE6" w:rsidP="00E218CE"/>
    <w:p w14:paraId="0DAC05F7" w14:textId="77777777" w:rsidR="00F54AE6" w:rsidRDefault="00F54AE6" w:rsidP="00E218CE"/>
    <w:p w14:paraId="1B6D87D6" w14:textId="77777777" w:rsidR="00E242DD" w:rsidRDefault="00F54AE6" w:rsidP="00E218CE">
      <w:r>
        <w:t xml:space="preserve">                                                   </w:t>
      </w:r>
    </w:p>
    <w:p w14:paraId="5400CB92" w14:textId="77777777" w:rsidR="00E242DD" w:rsidRPr="00E242DD" w:rsidRDefault="00E242DD" w:rsidP="00E242DD"/>
    <w:p w14:paraId="654E22F2" w14:textId="77777777" w:rsidR="00012A38" w:rsidRDefault="00012A38" w:rsidP="00E242DD">
      <w:pPr>
        <w:tabs>
          <w:tab w:val="left" w:pos="1163"/>
        </w:tabs>
      </w:pPr>
    </w:p>
    <w:p w14:paraId="761E8CB2" w14:textId="77777777" w:rsidR="00012A38" w:rsidRDefault="00012A38" w:rsidP="00E242DD">
      <w:pPr>
        <w:tabs>
          <w:tab w:val="left" w:pos="1163"/>
        </w:tabs>
      </w:pPr>
    </w:p>
    <w:p w14:paraId="0E89A020" w14:textId="39194D4C" w:rsidR="00E242DD" w:rsidRDefault="00012A38" w:rsidP="00E242DD">
      <w:pPr>
        <w:tabs>
          <w:tab w:val="left" w:pos="1163"/>
        </w:tabs>
      </w:pPr>
      <w:r w:rsidRPr="00E242DD">
        <w:drawing>
          <wp:anchor distT="0" distB="0" distL="114300" distR="114300" simplePos="0" relativeHeight="251688960" behindDoc="1" locked="0" layoutInCell="1" allowOverlap="1" wp14:anchorId="2A700A66" wp14:editId="198074F4">
            <wp:simplePos x="0" y="0"/>
            <wp:positionH relativeFrom="margin">
              <wp:posOffset>685800</wp:posOffset>
            </wp:positionH>
            <wp:positionV relativeFrom="margin">
              <wp:posOffset>4800600</wp:posOffset>
            </wp:positionV>
            <wp:extent cx="5473065" cy="3127375"/>
            <wp:effectExtent l="0" t="0" r="0" b="0"/>
            <wp:wrapNone/>
            <wp:docPr id="26" name="Picture 26" descr="Macintosh HD:Users:Christian:Desktop:IHM_SCREEN:etape_1.2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tian:Desktop:IHM_SCREEN:etape_1.2_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065" cy="3127375"/>
                    </a:xfrm>
                    <a:prstGeom prst="rect">
                      <a:avLst/>
                    </a:prstGeom>
                    <a:noFill/>
                    <a:ln>
                      <a:noFill/>
                    </a:ln>
                  </pic:spPr>
                </pic:pic>
              </a:graphicData>
            </a:graphic>
          </wp:anchor>
        </w:drawing>
      </w:r>
      <w:r w:rsidR="00E242DD">
        <w:t xml:space="preserve">Lorsque que le responsable veut placer un inviter il le sélectionne dans le tableau puis le bouton « suivant » apparaît </w:t>
      </w:r>
    </w:p>
    <w:p w14:paraId="50D0AB8A" w14:textId="0C692767" w:rsidR="00E242DD" w:rsidRPr="00E242DD" w:rsidRDefault="00E242DD" w:rsidP="00E242DD">
      <w:pPr>
        <w:tabs>
          <w:tab w:val="left" w:pos="1163"/>
        </w:tabs>
      </w:pPr>
    </w:p>
    <w:p w14:paraId="7051A4A5" w14:textId="77777777" w:rsidR="00E242DD" w:rsidRDefault="00E242DD" w:rsidP="00E242DD"/>
    <w:p w14:paraId="07265424" w14:textId="77777777" w:rsidR="00F54AE6" w:rsidRDefault="00F54AE6" w:rsidP="00E242DD"/>
    <w:p w14:paraId="6476A8D7" w14:textId="77777777" w:rsidR="00E242DD" w:rsidRDefault="00E242DD" w:rsidP="00E242DD"/>
    <w:p w14:paraId="3738300D" w14:textId="77777777" w:rsidR="00E242DD" w:rsidRDefault="00E242DD" w:rsidP="00E242DD"/>
    <w:p w14:paraId="01982470" w14:textId="77777777" w:rsidR="00E242DD" w:rsidRDefault="00E242DD" w:rsidP="00E242DD"/>
    <w:p w14:paraId="44BA9BA1" w14:textId="77777777" w:rsidR="00E242DD" w:rsidRDefault="00E242DD" w:rsidP="00E242DD"/>
    <w:p w14:paraId="45F13925" w14:textId="77777777" w:rsidR="00E242DD" w:rsidRDefault="00E242DD" w:rsidP="00E242DD"/>
    <w:p w14:paraId="336497A8" w14:textId="77777777" w:rsidR="00E242DD" w:rsidRDefault="00E242DD" w:rsidP="00E242DD"/>
    <w:p w14:paraId="351AE7B7" w14:textId="77777777" w:rsidR="00E242DD" w:rsidRPr="001B4661" w:rsidRDefault="00DC3257" w:rsidP="00E242DD">
      <w:pPr>
        <w:rPr>
          <w:noProof/>
          <w:lang w:val="en-US"/>
        </w:rPr>
      </w:pPr>
      <w:r>
        <w:rPr>
          <w:noProof/>
          <w:lang w:val="en-US"/>
        </w:rPr>
        <w:lastRenderedPageBreak/>
        <w:drawing>
          <wp:anchor distT="0" distB="0" distL="114300" distR="114300" simplePos="0" relativeHeight="251692032" behindDoc="0" locked="0" layoutInCell="1" allowOverlap="1" wp14:anchorId="1F158AA7" wp14:editId="1874EC68">
            <wp:simplePos x="0" y="0"/>
            <wp:positionH relativeFrom="margin">
              <wp:align>left</wp:align>
            </wp:positionH>
            <wp:positionV relativeFrom="margin">
              <wp:align>top</wp:align>
            </wp:positionV>
            <wp:extent cx="5143500" cy="2794635"/>
            <wp:effectExtent l="0" t="0" r="0" b="0"/>
            <wp:wrapSquare wrapText="bothSides"/>
            <wp:docPr id="192" name="Picture 192" descr="Macintosh HD:Users:Christian:Desktop:IHM_SCREEN:etape_2.1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ristian:Desktop:IHM_SCREEN:etape_2.1_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5039" cy="2796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A05">
        <w:rPr>
          <w:b/>
        </w:rPr>
        <w:t>Etape 2</w:t>
      </w:r>
      <w:r w:rsidR="00E242DD">
        <w:rPr>
          <w:b/>
        </w:rPr>
        <w:t> :</w:t>
      </w:r>
      <w:r w:rsidR="001B4661" w:rsidRPr="001B4661">
        <w:rPr>
          <w:noProof/>
          <w:lang w:val="en-US"/>
        </w:rPr>
        <w:t xml:space="preserve"> </w:t>
      </w:r>
    </w:p>
    <w:p w14:paraId="64382F98" w14:textId="77777777" w:rsidR="00E242DD" w:rsidRPr="00E242DD" w:rsidRDefault="00E242DD" w:rsidP="00E242DD">
      <w:r>
        <w:t xml:space="preserve">Le responsable </w:t>
      </w:r>
      <w:r w:rsidR="001B4661">
        <w:t>arrive ensuite sur la deuxième étape, il doit sélectionner les dates d’arrivée et de départ il peut uniquement sélectionner des dates comprises dans la semaine du festival.</w:t>
      </w:r>
    </w:p>
    <w:p w14:paraId="5A86CB6F" w14:textId="77777777" w:rsidR="00695A05" w:rsidRDefault="00695A05" w:rsidP="00E242DD">
      <w:r>
        <w:rPr>
          <w:noProof/>
          <w:lang w:val="en-US"/>
        </w:rPr>
        <w:drawing>
          <wp:anchor distT="0" distB="0" distL="114300" distR="114300" simplePos="0" relativeHeight="251691008" behindDoc="0" locked="0" layoutInCell="1" allowOverlap="1" wp14:anchorId="589E0D0C" wp14:editId="42677933">
            <wp:simplePos x="0" y="0"/>
            <wp:positionH relativeFrom="margin">
              <wp:posOffset>3417570</wp:posOffset>
            </wp:positionH>
            <wp:positionV relativeFrom="margin">
              <wp:posOffset>2871470</wp:posOffset>
            </wp:positionV>
            <wp:extent cx="2861945" cy="2279650"/>
            <wp:effectExtent l="0" t="0" r="8255" b="6350"/>
            <wp:wrapSquare wrapText="bothSides"/>
            <wp:docPr id="28" name="Picture 28" descr="Macintosh HD:Users:Christian:Desktop:IHM_SCREEN:selectionner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tian:Desktop:IHM_SCREEN:selectionner_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1945" cy="2279650"/>
                    </a:xfrm>
                    <a:prstGeom prst="rect">
                      <a:avLst/>
                    </a:prstGeom>
                    <a:noFill/>
                    <a:ln>
                      <a:noFill/>
                    </a:ln>
                  </pic:spPr>
                </pic:pic>
              </a:graphicData>
            </a:graphic>
          </wp:anchor>
        </w:drawing>
      </w:r>
    </w:p>
    <w:p w14:paraId="00374CC7" w14:textId="7ECCB3E8" w:rsidR="00E242DD" w:rsidRDefault="001B4661" w:rsidP="00E242DD">
      <w:r>
        <w:t>Ensuite</w:t>
      </w:r>
      <w:r w:rsidR="00BC67C8">
        <w:t>,</w:t>
      </w:r>
      <w:r>
        <w:t xml:space="preserve"> le responsable peut sélectionner le type de logement (ex : hôtel, villa, </w:t>
      </w:r>
      <w:r w:rsidR="00695A05">
        <w:t>etc.)</w:t>
      </w:r>
      <w:r>
        <w:t xml:space="preserve"> et le typ</w:t>
      </w:r>
      <w:r w:rsidR="00133D6F">
        <w:t>e de chambre pour les hôtels s’</w:t>
      </w:r>
      <w:r>
        <w:t>il sélectionne « villa » la possibilité de choisir un type de chambre sera grisé. Puis finalement il peut sélectionner les différents types de services que devra comprendre le logement (optionnel).</w:t>
      </w:r>
      <w:r w:rsidR="00695A05">
        <w:t xml:space="preserve"> Une fois les éléments minimum requis saisit le bouton suivan</w:t>
      </w:r>
      <w:r w:rsidR="00BC67C8">
        <w:t>t apparaît et permet d’accéder à</w:t>
      </w:r>
      <w:r w:rsidR="00695A05">
        <w:t xml:space="preserve"> l’étape final</w:t>
      </w:r>
    </w:p>
    <w:p w14:paraId="64890D89" w14:textId="77777777" w:rsidR="00695A05" w:rsidRDefault="00695A05" w:rsidP="00E242DD"/>
    <w:p w14:paraId="78D93728" w14:textId="77777777" w:rsidR="00DC3257" w:rsidRDefault="00EA1ACF" w:rsidP="00E242DD">
      <w:pPr>
        <w:rPr>
          <w:b/>
        </w:rPr>
      </w:pPr>
      <w:r>
        <w:rPr>
          <w:b/>
          <w:noProof/>
          <w:lang w:val="en-US"/>
        </w:rPr>
        <w:drawing>
          <wp:anchor distT="0" distB="0" distL="114300" distR="114300" simplePos="0" relativeHeight="251693056" behindDoc="1" locked="0" layoutInCell="1" allowOverlap="1" wp14:anchorId="16A16C53" wp14:editId="49C57AFA">
            <wp:simplePos x="0" y="0"/>
            <wp:positionH relativeFrom="column">
              <wp:posOffset>331470</wp:posOffset>
            </wp:positionH>
            <wp:positionV relativeFrom="paragraph">
              <wp:posOffset>203835</wp:posOffset>
            </wp:positionV>
            <wp:extent cx="5273675" cy="2630170"/>
            <wp:effectExtent l="0" t="0" r="9525" b="11430"/>
            <wp:wrapNone/>
            <wp:docPr id="193" name="Picture 193" descr="Macintosh HD:Users:Christian:Desktop:IHM_SCREEN:etape_admin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ristian:Desktop:IHM_SCREEN:etape_admin_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675" cy="263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5E175" w14:textId="77777777" w:rsidR="00DC3257" w:rsidRDefault="00DC3257" w:rsidP="00E242DD">
      <w:pPr>
        <w:rPr>
          <w:b/>
        </w:rPr>
      </w:pPr>
    </w:p>
    <w:p w14:paraId="08471CF3" w14:textId="77777777" w:rsidR="00DC3257" w:rsidRDefault="00DC3257" w:rsidP="00E242DD">
      <w:pPr>
        <w:rPr>
          <w:b/>
        </w:rPr>
      </w:pPr>
    </w:p>
    <w:p w14:paraId="2B2E48C8" w14:textId="77777777" w:rsidR="00DC3257" w:rsidRDefault="00DC3257" w:rsidP="00E242DD">
      <w:pPr>
        <w:rPr>
          <w:b/>
        </w:rPr>
      </w:pPr>
    </w:p>
    <w:p w14:paraId="29AAE478" w14:textId="77777777" w:rsidR="00DC3257" w:rsidRDefault="00DC3257" w:rsidP="00E242DD">
      <w:pPr>
        <w:rPr>
          <w:b/>
        </w:rPr>
      </w:pPr>
    </w:p>
    <w:p w14:paraId="1C0B91D5" w14:textId="77777777" w:rsidR="00DC3257" w:rsidRDefault="00DC3257" w:rsidP="00E242DD">
      <w:pPr>
        <w:rPr>
          <w:b/>
        </w:rPr>
      </w:pPr>
    </w:p>
    <w:p w14:paraId="02E661BD" w14:textId="77777777" w:rsidR="00DC3257" w:rsidRDefault="00DC3257" w:rsidP="00E242DD">
      <w:pPr>
        <w:rPr>
          <w:b/>
        </w:rPr>
      </w:pPr>
    </w:p>
    <w:p w14:paraId="5B403C77" w14:textId="77777777" w:rsidR="00DC3257" w:rsidRDefault="00DC3257" w:rsidP="00E242DD">
      <w:pPr>
        <w:rPr>
          <w:b/>
        </w:rPr>
      </w:pPr>
    </w:p>
    <w:p w14:paraId="4A5C92E6" w14:textId="77777777" w:rsidR="00DC3257" w:rsidRDefault="00DC3257" w:rsidP="00E242DD">
      <w:pPr>
        <w:rPr>
          <w:b/>
        </w:rPr>
      </w:pPr>
    </w:p>
    <w:p w14:paraId="0D445FF2" w14:textId="30EFCDE8" w:rsidR="00012A38" w:rsidRDefault="00012A38" w:rsidP="00E242DD">
      <w:pPr>
        <w:rPr>
          <w:b/>
        </w:rPr>
      </w:pPr>
    </w:p>
    <w:p w14:paraId="5C7C6116" w14:textId="7ABB07AF" w:rsidR="00695A05" w:rsidRPr="00DC3257" w:rsidRDefault="00012A38" w:rsidP="00E242DD">
      <w:pPr>
        <w:rPr>
          <w:b/>
        </w:rPr>
      </w:pPr>
      <w:r>
        <w:rPr>
          <w:noProof/>
          <w:lang w:val="en-US"/>
        </w:rPr>
        <w:drawing>
          <wp:anchor distT="0" distB="0" distL="114300" distR="114300" simplePos="0" relativeHeight="251694080" behindDoc="0" locked="0" layoutInCell="1" allowOverlap="1" wp14:anchorId="380BA5F5" wp14:editId="7422AC92">
            <wp:simplePos x="0" y="0"/>
            <wp:positionH relativeFrom="margin">
              <wp:posOffset>0</wp:posOffset>
            </wp:positionH>
            <wp:positionV relativeFrom="margin">
              <wp:posOffset>342900</wp:posOffset>
            </wp:positionV>
            <wp:extent cx="4903470" cy="2642235"/>
            <wp:effectExtent l="0" t="0" r="0" b="0"/>
            <wp:wrapSquare wrapText="bothSides"/>
            <wp:docPr id="194" name="Picture 194" descr="Macintosh HD:Users:Christian:Desktop:IHM_SCREEN:admin_eta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ristian:Desktop:IHM_SCREEN:admin_etape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3470"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257">
        <w:rPr>
          <w:b/>
        </w:rPr>
        <w:t>Etape 3 :</w:t>
      </w:r>
    </w:p>
    <w:p w14:paraId="2AA57989" w14:textId="60167AB0" w:rsidR="00695A05" w:rsidRDefault="00DC3257" w:rsidP="00E242DD">
      <w:r>
        <w:t>Le responsable arrive sur l’étape 3 où est généré un tableau avec les différents logements respectent les critères de l’étape 2. Il peut ensuite consulter le profil de ces logements et sélectionner l’un d’entre eux pour placer une réservation.</w:t>
      </w:r>
    </w:p>
    <w:p w14:paraId="0D7D4D35" w14:textId="77777777" w:rsidR="0073445B" w:rsidRDefault="0073445B" w:rsidP="00E242DD"/>
    <w:p w14:paraId="68AF1506" w14:textId="1E0F043F" w:rsidR="0073445B" w:rsidRDefault="0073445B" w:rsidP="00E242DD">
      <w:r>
        <w:rPr>
          <w:noProof/>
          <w:lang w:val="en-US"/>
        </w:rPr>
        <w:drawing>
          <wp:anchor distT="0" distB="0" distL="114300" distR="114300" simplePos="0" relativeHeight="251695104" behindDoc="1" locked="0" layoutInCell="1" allowOverlap="1" wp14:anchorId="5C4E7263" wp14:editId="41095D83">
            <wp:simplePos x="0" y="0"/>
            <wp:positionH relativeFrom="margin">
              <wp:posOffset>1143000</wp:posOffset>
            </wp:positionH>
            <wp:positionV relativeFrom="margin">
              <wp:posOffset>3657600</wp:posOffset>
            </wp:positionV>
            <wp:extent cx="5143500" cy="2907030"/>
            <wp:effectExtent l="0" t="0" r="12700" b="0"/>
            <wp:wrapSquare wrapText="bothSides"/>
            <wp:docPr id="195" name="Picture 195" descr="Macintosh HD:Users:Christian:Desktop:IHM_SCREEN:consulter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hristian:Desktop:IHM_SCREEN:consulter_prof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2907030"/>
                    </a:xfrm>
                    <a:prstGeom prst="rect">
                      <a:avLst/>
                    </a:prstGeom>
                    <a:noFill/>
                    <a:ln>
                      <a:noFill/>
                    </a:ln>
                  </pic:spPr>
                </pic:pic>
              </a:graphicData>
            </a:graphic>
            <wp14:sizeRelH relativeFrom="page">
              <wp14:pctWidth>0</wp14:pctWidth>
            </wp14:sizeRelH>
            <wp14:sizeRelV relativeFrom="page">
              <wp14:pctHeight>0</wp14:pctHeight>
            </wp14:sizeRelV>
          </wp:anchor>
        </w:drawing>
      </w:r>
      <w:r>
        <w:t>Si l’utilisateur clique sur consulter une fenêtre va s’ouvrir</w:t>
      </w:r>
      <w:r w:rsidR="00BC67C8">
        <w:t xml:space="preserve"> en avant plan</w:t>
      </w:r>
      <w:r>
        <w:t>.</w:t>
      </w:r>
    </w:p>
    <w:p w14:paraId="2AA22C49" w14:textId="197643A1" w:rsidR="0073445B" w:rsidRDefault="0073445B" w:rsidP="00E242DD">
      <w:r>
        <w:t>Il peut ensuite voir le profil de l’hébergement ainsi que les différents services proposés en cliquant sur une catégorie (ex : restauration).</w:t>
      </w:r>
    </w:p>
    <w:p w14:paraId="119C9A67" w14:textId="6609AD93" w:rsidR="00695A05" w:rsidRDefault="00695A05" w:rsidP="00E242DD"/>
    <w:p w14:paraId="3FDC10D9" w14:textId="1A5ADC15" w:rsidR="00695A05" w:rsidRDefault="00695A05" w:rsidP="00E242DD"/>
    <w:p w14:paraId="787F2DD8" w14:textId="77777777" w:rsidR="00695A05" w:rsidRDefault="00695A05" w:rsidP="00E242DD"/>
    <w:p w14:paraId="420EAF94" w14:textId="77777777" w:rsidR="00695A05" w:rsidRDefault="00695A05" w:rsidP="00E242DD"/>
    <w:p w14:paraId="4872A133" w14:textId="77777777" w:rsidR="00695A05" w:rsidRDefault="00695A05" w:rsidP="00E242DD"/>
    <w:p w14:paraId="709EF299" w14:textId="3657D13C" w:rsidR="00695A05" w:rsidRDefault="002937EE" w:rsidP="00E242DD">
      <w:pPr>
        <w:rPr>
          <w:b/>
        </w:rPr>
      </w:pPr>
      <w:r>
        <w:rPr>
          <w:b/>
        </w:rPr>
        <w:lastRenderedPageBreak/>
        <w:t>Gestion des hébergements par le responsable général :</w:t>
      </w:r>
    </w:p>
    <w:p w14:paraId="6202AD42" w14:textId="6721B747" w:rsidR="002937EE" w:rsidRDefault="0041303D" w:rsidP="00E242DD">
      <w:pPr>
        <w:rPr>
          <w:b/>
        </w:rPr>
      </w:pPr>
      <w:r>
        <w:rPr>
          <w:noProof/>
          <w:lang w:val="en-US"/>
        </w:rPr>
        <w:drawing>
          <wp:anchor distT="0" distB="0" distL="114300" distR="114300" simplePos="0" relativeHeight="251696128" behindDoc="1" locked="0" layoutInCell="1" allowOverlap="1" wp14:anchorId="7117B40F" wp14:editId="74C05A42">
            <wp:simplePos x="0" y="0"/>
            <wp:positionH relativeFrom="column">
              <wp:posOffset>110439</wp:posOffset>
            </wp:positionH>
            <wp:positionV relativeFrom="paragraph">
              <wp:posOffset>48260</wp:posOffset>
            </wp:positionV>
            <wp:extent cx="6101181" cy="261683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hristian:Desktop:IHM_SCREEN:admin2.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01181" cy="261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1AB86" w14:textId="47CEE486" w:rsidR="002937EE" w:rsidRDefault="002937EE" w:rsidP="00E242DD"/>
    <w:p w14:paraId="58EB6CB3" w14:textId="77777777" w:rsidR="0041303D" w:rsidRDefault="0041303D" w:rsidP="00E242DD"/>
    <w:p w14:paraId="31F1822B" w14:textId="77777777" w:rsidR="0041303D" w:rsidRDefault="0041303D" w:rsidP="00E242DD"/>
    <w:p w14:paraId="3B34AC65" w14:textId="77777777" w:rsidR="0041303D" w:rsidRDefault="0041303D" w:rsidP="00E242DD"/>
    <w:p w14:paraId="214A5A0F" w14:textId="77777777" w:rsidR="0041303D" w:rsidRDefault="0041303D" w:rsidP="00E242DD"/>
    <w:p w14:paraId="4A26F265" w14:textId="77777777" w:rsidR="0041303D" w:rsidRDefault="0041303D" w:rsidP="00E242DD"/>
    <w:p w14:paraId="1FD560B8" w14:textId="2E8EBB8C" w:rsidR="0041303D" w:rsidRDefault="0041303D" w:rsidP="00E242DD"/>
    <w:p w14:paraId="6B8A5D9D" w14:textId="2AEAA94B" w:rsidR="0041303D" w:rsidRDefault="0041303D" w:rsidP="00E242DD"/>
    <w:p w14:paraId="300EB67D" w14:textId="6F7EF3D9" w:rsidR="0041303D" w:rsidRDefault="0041303D" w:rsidP="00E242DD">
      <w:r>
        <w:rPr>
          <w:noProof/>
          <w:lang w:val="en-US"/>
        </w:rPr>
        <w:drawing>
          <wp:anchor distT="0" distB="0" distL="114300" distR="114300" simplePos="0" relativeHeight="251697152" behindDoc="0" locked="0" layoutInCell="1" allowOverlap="1" wp14:anchorId="1C9D20C2" wp14:editId="47648D5D">
            <wp:simplePos x="0" y="0"/>
            <wp:positionH relativeFrom="margin">
              <wp:posOffset>2160270</wp:posOffset>
            </wp:positionH>
            <wp:positionV relativeFrom="margin">
              <wp:posOffset>4128770</wp:posOffset>
            </wp:positionV>
            <wp:extent cx="4337685" cy="3094355"/>
            <wp:effectExtent l="0" t="0" r="5715" b="4445"/>
            <wp:wrapSquare wrapText="bothSides"/>
            <wp:docPr id="198" name="Picture 198" descr="Macintosh HD:Users:Christian:Desktop:IHM_SCREEN:modification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hristian:Desktop:IHM_SCREEN:modification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7685"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21F">
        <w:t>Sur la fenêtre ci-dessus</w:t>
      </w:r>
      <w:r>
        <w:t xml:space="preserve"> fenêtre le responsable peut gérer tous les hébergements du festival. Il peut modifi</w:t>
      </w:r>
      <w:r w:rsidR="0047347C">
        <w:t xml:space="preserve">er les informations du profil, </w:t>
      </w:r>
      <w:r>
        <w:t>supprimer l’hébergement des bases de données</w:t>
      </w:r>
      <w:r w:rsidR="0047347C">
        <w:t xml:space="preserve"> ou crée</w:t>
      </w:r>
      <w:r w:rsidR="006A6D44">
        <w:t>r</w:t>
      </w:r>
      <w:r w:rsidR="0047347C">
        <w:t xml:space="preserve"> un nouvel hébergement</w:t>
      </w:r>
      <w:r>
        <w:t xml:space="preserve">. </w:t>
      </w:r>
    </w:p>
    <w:p w14:paraId="3577582F" w14:textId="61FBF6FA" w:rsidR="0041303D" w:rsidRDefault="0041303D" w:rsidP="00E242DD"/>
    <w:p w14:paraId="6A4F5BCE" w14:textId="77777777" w:rsidR="006A6D44" w:rsidRDefault="006A6D44" w:rsidP="00E242DD"/>
    <w:p w14:paraId="0181E6C6" w14:textId="77777777" w:rsidR="006A6D44" w:rsidRDefault="006A6D44" w:rsidP="00E242DD"/>
    <w:p w14:paraId="3B66B202" w14:textId="7335F687" w:rsidR="0041303D" w:rsidRDefault="0041303D" w:rsidP="00E242DD">
      <w:r>
        <w:t>Si l’utilisateur veut modifier les informations</w:t>
      </w:r>
      <w:r w:rsidR="0006521F">
        <w:t xml:space="preserve"> du profil une fenêtre s’ouvre en</w:t>
      </w:r>
      <w:r>
        <w:t xml:space="preserve"> avant plan de la fenêtre courante avec des champs </w:t>
      </w:r>
      <w:r w:rsidR="0006521F">
        <w:t>qui comporte</w:t>
      </w:r>
      <w:r w:rsidR="001E508A">
        <w:t>nt</w:t>
      </w:r>
      <w:r w:rsidR="0006521F">
        <w:t xml:space="preserve"> les valeurs actuelles du profile</w:t>
      </w:r>
    </w:p>
    <w:p w14:paraId="4EE40566" w14:textId="77777777" w:rsidR="0006521F" w:rsidRDefault="0006521F" w:rsidP="00E242DD"/>
    <w:p w14:paraId="68774D77" w14:textId="77777777" w:rsidR="0006521F" w:rsidRDefault="0006521F" w:rsidP="00E242DD"/>
    <w:p w14:paraId="1EA313E3" w14:textId="77777777" w:rsidR="0006521F" w:rsidRDefault="0006521F" w:rsidP="00E242DD"/>
    <w:p w14:paraId="18F26A7F" w14:textId="77777777" w:rsidR="0006521F" w:rsidRDefault="0006521F" w:rsidP="00E242DD"/>
    <w:p w14:paraId="5D482B03" w14:textId="77777777" w:rsidR="0006521F" w:rsidRDefault="0006521F" w:rsidP="00E242DD"/>
    <w:p w14:paraId="520F7C01" w14:textId="77777777" w:rsidR="0006521F" w:rsidRDefault="0006521F" w:rsidP="00E242DD"/>
    <w:p w14:paraId="0122F8E9" w14:textId="77777777" w:rsidR="0006521F" w:rsidRDefault="0006521F" w:rsidP="00E242DD"/>
    <w:p w14:paraId="33C19CA4" w14:textId="77777777" w:rsidR="0006521F" w:rsidRDefault="0006521F" w:rsidP="00E242DD"/>
    <w:p w14:paraId="4B456060" w14:textId="478CD4FD" w:rsidR="0006521F" w:rsidRDefault="00C36BD3" w:rsidP="00E242DD">
      <w:r>
        <w:rPr>
          <w:noProof/>
          <w:lang w:val="en-US"/>
        </w:rPr>
        <w:drawing>
          <wp:anchor distT="0" distB="0" distL="114300" distR="114300" simplePos="0" relativeHeight="251698176" behindDoc="0" locked="0" layoutInCell="1" allowOverlap="1" wp14:anchorId="5878E811" wp14:editId="4E8082A9">
            <wp:simplePos x="0" y="0"/>
            <wp:positionH relativeFrom="margin">
              <wp:align>left</wp:align>
            </wp:positionH>
            <wp:positionV relativeFrom="margin">
              <wp:align>top</wp:align>
            </wp:positionV>
            <wp:extent cx="4211320" cy="2439670"/>
            <wp:effectExtent l="0" t="0" r="508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ristian:Desktop:IHM_SCREEN:creation_hebergement.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211571" cy="2439670"/>
                    </a:xfrm>
                    <a:prstGeom prst="rect">
                      <a:avLst/>
                    </a:prstGeom>
                    <a:noFill/>
                    <a:ln>
                      <a:noFill/>
                    </a:ln>
                  </pic:spPr>
                </pic:pic>
              </a:graphicData>
            </a:graphic>
            <wp14:sizeRelH relativeFrom="margin">
              <wp14:pctWidth>0</wp14:pctWidth>
            </wp14:sizeRelH>
          </wp:anchor>
        </w:drawing>
      </w:r>
      <w:r>
        <w:t>Si le responsable veut crée</w:t>
      </w:r>
      <w:r w:rsidR="001E508A">
        <w:t>r un nouvel</w:t>
      </w:r>
      <w:r>
        <w:t xml:space="preserve"> hébergement une fenêtre apparaît en avant-plan avec un formulaire :</w:t>
      </w:r>
    </w:p>
    <w:p w14:paraId="15DABCA0" w14:textId="77777777" w:rsidR="00C36BD3" w:rsidRDefault="00C36BD3" w:rsidP="00E242DD">
      <w:pPr>
        <w:rPr>
          <w:b/>
        </w:rPr>
      </w:pPr>
    </w:p>
    <w:p w14:paraId="03830FA2" w14:textId="77777777" w:rsidR="00C36BD3" w:rsidRDefault="00C36BD3" w:rsidP="00E242DD">
      <w:pPr>
        <w:rPr>
          <w:b/>
        </w:rPr>
      </w:pPr>
    </w:p>
    <w:p w14:paraId="55FB7498" w14:textId="77777777" w:rsidR="00C36BD3" w:rsidRDefault="00C36BD3" w:rsidP="00E242DD">
      <w:pPr>
        <w:rPr>
          <w:b/>
        </w:rPr>
      </w:pPr>
    </w:p>
    <w:p w14:paraId="2AB4D4A5" w14:textId="77777777" w:rsidR="00C36BD3" w:rsidRDefault="00C36BD3" w:rsidP="00E242DD">
      <w:pPr>
        <w:rPr>
          <w:b/>
        </w:rPr>
      </w:pPr>
    </w:p>
    <w:p w14:paraId="33216D9B" w14:textId="77777777" w:rsidR="00C36BD3" w:rsidRDefault="00C36BD3" w:rsidP="00E242DD">
      <w:pPr>
        <w:rPr>
          <w:b/>
        </w:rPr>
      </w:pPr>
    </w:p>
    <w:p w14:paraId="62BD3FC4" w14:textId="77777777" w:rsidR="00610C7C" w:rsidRDefault="00610C7C" w:rsidP="00E242DD">
      <w:pPr>
        <w:rPr>
          <w:b/>
        </w:rPr>
      </w:pPr>
    </w:p>
    <w:p w14:paraId="14F3580B" w14:textId="1144287C" w:rsidR="00C36BD3" w:rsidRDefault="0006521F" w:rsidP="00E242DD">
      <w:pPr>
        <w:rPr>
          <w:b/>
        </w:rPr>
      </w:pPr>
      <w:r>
        <w:rPr>
          <w:b/>
        </w:rPr>
        <w:t xml:space="preserve">Gestion des </w:t>
      </w:r>
      <w:r w:rsidR="00394C71">
        <w:rPr>
          <w:b/>
        </w:rPr>
        <w:t>hébergements par le sous-responsable d’hébergement :</w:t>
      </w:r>
      <w:r>
        <w:rPr>
          <w:b/>
        </w:rPr>
        <w:t xml:space="preserve"> </w:t>
      </w:r>
    </w:p>
    <w:p w14:paraId="0C4FF400" w14:textId="5971AD99" w:rsidR="006A6D44" w:rsidRDefault="006A6D44" w:rsidP="00E242DD">
      <w:r>
        <w:t xml:space="preserve">Le sous-responsable a accès à une fenêtre où il peut ajouter des services ou consulter le </w:t>
      </w:r>
      <w:r w:rsidR="001E508A">
        <w:t>profil</w:t>
      </w:r>
      <w:r>
        <w:t xml:space="preserve"> des hébergements dont il est l</w:t>
      </w:r>
      <w:r w:rsidR="00610C7C">
        <w:t xml:space="preserve">e </w:t>
      </w:r>
      <w:r>
        <w:t>responsable.</w:t>
      </w:r>
    </w:p>
    <w:p w14:paraId="1C76F6B4" w14:textId="77777777" w:rsidR="00610C7C" w:rsidRDefault="00610C7C" w:rsidP="00E242DD"/>
    <w:p w14:paraId="512D5507" w14:textId="458C8C47" w:rsidR="006A6D44" w:rsidRDefault="00610C7C" w:rsidP="00E242DD">
      <w:r>
        <w:rPr>
          <w:noProof/>
          <w:lang w:val="en-US"/>
        </w:rPr>
        <w:drawing>
          <wp:inline distT="0" distB="0" distL="0" distR="0" wp14:anchorId="4D7EF12D" wp14:editId="10667469">
            <wp:extent cx="6322060" cy="2774950"/>
            <wp:effectExtent l="0" t="0" r="2540" b="0"/>
            <wp:docPr id="200" name="Picture 200" descr="Macintosh HD:Users:Christian:Desktop:IHM_SCREEN:responsable_heberg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hristian:Desktop:IHM_SCREEN:responsable_hebergement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2060" cy="2774950"/>
                    </a:xfrm>
                    <a:prstGeom prst="rect">
                      <a:avLst/>
                    </a:prstGeom>
                    <a:noFill/>
                    <a:ln>
                      <a:noFill/>
                    </a:ln>
                  </pic:spPr>
                </pic:pic>
              </a:graphicData>
            </a:graphic>
          </wp:inline>
        </w:drawing>
      </w:r>
    </w:p>
    <w:p w14:paraId="41DD4E6E" w14:textId="77777777" w:rsidR="00610C7C" w:rsidRDefault="00610C7C" w:rsidP="00E242DD"/>
    <w:p w14:paraId="7AD5C65F" w14:textId="77777777" w:rsidR="00610C7C" w:rsidRDefault="00610C7C" w:rsidP="00E242DD"/>
    <w:p w14:paraId="7ED1CE32" w14:textId="009203A7" w:rsidR="00610C7C" w:rsidRDefault="00610C7C" w:rsidP="00E242DD">
      <w:r>
        <w:rPr>
          <w:noProof/>
          <w:lang w:val="en-US"/>
        </w:rPr>
        <w:lastRenderedPageBreak/>
        <w:drawing>
          <wp:anchor distT="0" distB="0" distL="114300" distR="114300" simplePos="0" relativeHeight="251699200" behindDoc="0" locked="0" layoutInCell="1" allowOverlap="1" wp14:anchorId="3A3DEE8E" wp14:editId="08075A7E">
            <wp:simplePos x="0" y="0"/>
            <wp:positionH relativeFrom="margin">
              <wp:align>right</wp:align>
            </wp:positionH>
            <wp:positionV relativeFrom="margin">
              <wp:align>top</wp:align>
            </wp:positionV>
            <wp:extent cx="4726305" cy="2628900"/>
            <wp:effectExtent l="0" t="0" r="0" b="0"/>
            <wp:wrapSquare wrapText="bothSides"/>
            <wp:docPr id="201" name="Picture 201" descr="Macintosh HD:Users:Christian:Desktop:IHM_SCREEN:responsable_heberg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hristian:Desktop:IHM_SCREEN:responsable_hebergement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6572"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8F5EB" w14:textId="77777777" w:rsidR="00610C7C" w:rsidRDefault="00610C7C" w:rsidP="00E242DD"/>
    <w:p w14:paraId="7B6627CD" w14:textId="071611BA" w:rsidR="00610C7C" w:rsidRDefault="00610C7C" w:rsidP="00E242DD">
      <w:r>
        <w:t xml:space="preserve">Quand le sous-responsable clique sur « ajouter service » une fenêtre s’affiche en avant-plan avec un formulaire </w:t>
      </w:r>
      <w:proofErr w:type="gramStart"/>
      <w:r>
        <w:t>de</w:t>
      </w:r>
      <w:proofErr w:type="gramEnd"/>
      <w:r>
        <w:t xml:space="preserve"> création de service.</w:t>
      </w:r>
    </w:p>
    <w:p w14:paraId="3DDEED59" w14:textId="77777777" w:rsidR="00610C7C" w:rsidRDefault="00610C7C" w:rsidP="00E242DD"/>
    <w:p w14:paraId="059AA2E6" w14:textId="77777777" w:rsidR="00610C7C" w:rsidRDefault="00610C7C" w:rsidP="00E242DD"/>
    <w:p w14:paraId="633F4F24" w14:textId="77777777" w:rsidR="00610C7C" w:rsidRDefault="00610C7C" w:rsidP="00E242DD"/>
    <w:p w14:paraId="5DBF537B" w14:textId="049C9E77" w:rsidR="00610C7C" w:rsidRPr="006A6D44" w:rsidRDefault="00610C7C" w:rsidP="006176D1">
      <w:pPr>
        <w:sectPr w:rsidR="00610C7C" w:rsidRPr="006A6D44" w:rsidSect="005F72A0">
          <w:headerReference w:type="default" r:id="rId42"/>
          <w:footerReference w:type="default" r:id="rId43"/>
          <w:pgSz w:w="12242" w:h="15842" w:code="1"/>
          <w:pgMar w:top="1418" w:right="1134" w:bottom="1418" w:left="1134" w:header="709" w:footer="709" w:gutter="0"/>
          <w:cols w:space="708"/>
          <w:docGrid w:linePitch="360"/>
        </w:sectPr>
      </w:pPr>
      <w:r>
        <w:t>Quand le sous-responsable clique sur consulter une fenêtre s’affiche en avant-plan comme dans le cas du resp</w:t>
      </w:r>
      <w:r w:rsidR="001E508A">
        <w:t>onsable général dans le cadre de</w:t>
      </w:r>
      <w:r>
        <w:t xml:space="preserve"> l’étape n°3 de la réservation d</w:t>
      </w:r>
      <w:r w:rsidR="006176D1">
        <w:t>’un hébergement pour un inviter.</w:t>
      </w:r>
    </w:p>
    <w:p w14:paraId="1CCDC5F4" w14:textId="77777777" w:rsidR="005C4F18" w:rsidRPr="008733A2" w:rsidRDefault="005C4F18" w:rsidP="008733A2"/>
    <w:sectPr w:rsidR="005C4F18" w:rsidRPr="008733A2">
      <w:headerReference w:type="default" r:id="rId44"/>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AB96D" w14:textId="77777777" w:rsidR="00133D6F" w:rsidRDefault="00133D6F">
      <w:pPr>
        <w:spacing w:after="0" w:line="240" w:lineRule="auto"/>
      </w:pPr>
      <w:r>
        <w:separator/>
      </w:r>
    </w:p>
    <w:p w14:paraId="21A84ABD" w14:textId="77777777" w:rsidR="00133D6F" w:rsidRDefault="00133D6F"/>
    <w:p w14:paraId="5047FAB8" w14:textId="77777777" w:rsidR="00133D6F" w:rsidRDefault="00133D6F"/>
  </w:endnote>
  <w:endnote w:type="continuationSeparator" w:id="0">
    <w:p w14:paraId="29FF3C3E" w14:textId="77777777" w:rsidR="00133D6F" w:rsidRDefault="00133D6F">
      <w:pPr>
        <w:spacing w:after="0" w:line="240" w:lineRule="auto"/>
      </w:pPr>
      <w:r>
        <w:continuationSeparator/>
      </w:r>
    </w:p>
    <w:p w14:paraId="3FB6CEA5" w14:textId="77777777" w:rsidR="00133D6F" w:rsidRDefault="00133D6F"/>
    <w:p w14:paraId="63226BA7" w14:textId="77777777" w:rsidR="00133D6F" w:rsidRDefault="00133D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Arial Bold">
    <w:panose1 w:val="020B070402020202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12B34" w14:textId="77777777" w:rsidR="00133D6F" w:rsidRDefault="00133D6F" w:rsidP="00F41FD2">
    <w:pPr>
      <w:pStyle w:val="Footer"/>
      <w:pBdr>
        <w:top w:val="single" w:sz="4" w:space="1" w:color="EF4623" w:themeColor="accent1"/>
      </w:pBdr>
      <w:tabs>
        <w:tab w:val="center" w:pos="5040"/>
        <w:tab w:val="right" w:pos="9900"/>
      </w:tabs>
      <w:rPr>
        <w:rFonts w:ascii="Arial" w:hAnsi="Arial" w:cs="Arial"/>
      </w:rPr>
    </w:pPr>
    <w:r>
      <w:rPr>
        <w:rFonts w:ascii="Arial" w:hAnsi="Arial" w:cs="Arial"/>
      </w:rPr>
      <w:t xml:space="preserve">Sybase </w:t>
    </w:r>
    <w:proofErr w:type="spellStart"/>
    <w:r>
      <w:rPr>
        <w:rFonts w:ascii="Arial" w:hAnsi="Arial" w:cs="Arial"/>
      </w:rPr>
      <w:t>PowerAMC</w:t>
    </w:r>
    <w:proofErr w:type="spellEnd"/>
    <w:r>
      <w:rPr>
        <w:rFonts w:ascii="Arial" w:hAnsi="Arial" w:cs="Arial"/>
      </w:rPr>
      <w:tab/>
      <w:t>06/01/2015</w:t>
    </w:r>
    <w:r>
      <w:rPr>
        <w:rFonts w:ascii="Arial" w:hAnsi="Arial" w:cs="Arial"/>
      </w:rPr>
      <w:tab/>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A537A2">
      <w:rPr>
        <w:rFonts w:ascii="Arial" w:hAnsi="Arial" w:cs="Arial"/>
        <w:noProof/>
      </w:rPr>
      <w:t>2</w:t>
    </w:r>
    <w:r>
      <w:rPr>
        <w:rFonts w:ascii="Arial" w:hAnsi="Arial" w:cs="Arial"/>
      </w:rPr>
      <w:fldChar w:fldCharType="end"/>
    </w:r>
    <w:r>
      <w:rPr>
        <w:rFonts w:ascii="Arial" w:hAnsi="Arial" w:cs="Arial"/>
      </w:rPr>
      <w:t xml:space="preserve"> sur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sidR="00A537A2">
      <w:rPr>
        <w:rFonts w:ascii="Arial" w:hAnsi="Arial" w:cs="Arial"/>
        <w:noProof/>
      </w:rPr>
      <w:t>25</w:t>
    </w:r>
    <w:r>
      <w:rPr>
        <w:rFonts w:ascii="Arial" w:hAnsi="Arial" w:cs="Arial"/>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A7C27" w14:textId="77777777" w:rsidR="00133D6F" w:rsidRDefault="00133D6F">
    <w:pPr>
      <w:pBdr>
        <w:left w:val="single" w:sz="12" w:space="11" w:color="EF4623" w:themeColor="accent1"/>
      </w:pBdr>
      <w:tabs>
        <w:tab w:val="left" w:pos="622"/>
      </w:tabs>
      <w:spacing w:after="0"/>
      <w:rPr>
        <w:rFonts w:asciiTheme="majorHAnsi" w:eastAsiaTheme="majorEastAsia" w:hAnsiTheme="majorHAnsi" w:cstheme="majorBidi"/>
        <w:color w:val="BF2B0E" w:themeColor="accent1" w:themeShade="BF"/>
        <w:sz w:val="26"/>
        <w:szCs w:val="26"/>
      </w:rPr>
    </w:pPr>
    <w:r>
      <w:rPr>
        <w:rFonts w:asciiTheme="majorHAnsi" w:eastAsiaTheme="majorEastAsia" w:hAnsiTheme="majorHAnsi" w:cstheme="majorBidi"/>
        <w:color w:val="BF2B0E" w:themeColor="accent1" w:themeShade="BF"/>
        <w:sz w:val="26"/>
        <w:szCs w:val="26"/>
      </w:rPr>
      <w:fldChar w:fldCharType="begin"/>
    </w:r>
    <w:r>
      <w:rPr>
        <w:rFonts w:asciiTheme="majorHAnsi" w:eastAsiaTheme="majorEastAsia" w:hAnsiTheme="majorHAnsi" w:cstheme="majorBidi"/>
        <w:color w:val="BF2B0E" w:themeColor="accent1" w:themeShade="BF"/>
        <w:sz w:val="26"/>
        <w:szCs w:val="26"/>
      </w:rPr>
      <w:instrText>PAGE   \* MERGEFORMAT</w:instrText>
    </w:r>
    <w:r>
      <w:rPr>
        <w:rFonts w:asciiTheme="majorHAnsi" w:eastAsiaTheme="majorEastAsia" w:hAnsiTheme="majorHAnsi" w:cstheme="majorBidi"/>
        <w:color w:val="BF2B0E" w:themeColor="accent1" w:themeShade="BF"/>
        <w:sz w:val="26"/>
        <w:szCs w:val="26"/>
      </w:rPr>
      <w:fldChar w:fldCharType="separate"/>
    </w:r>
    <w:r w:rsidR="00A537A2">
      <w:rPr>
        <w:rFonts w:asciiTheme="majorHAnsi" w:eastAsiaTheme="majorEastAsia" w:hAnsiTheme="majorHAnsi" w:cstheme="majorBidi"/>
        <w:noProof/>
        <w:color w:val="BF2B0E" w:themeColor="accent1" w:themeShade="BF"/>
        <w:sz w:val="26"/>
        <w:szCs w:val="26"/>
      </w:rPr>
      <w:t>1</w:t>
    </w:r>
    <w:r>
      <w:rPr>
        <w:rFonts w:asciiTheme="majorHAnsi" w:eastAsiaTheme="majorEastAsia" w:hAnsiTheme="majorHAnsi" w:cstheme="majorBidi"/>
        <w:color w:val="BF2B0E" w:themeColor="accent1" w:themeShade="BF"/>
        <w:sz w:val="26"/>
        <w:szCs w:val="26"/>
      </w:rPr>
      <w:fldChar w:fldCharType="end"/>
    </w:r>
  </w:p>
  <w:p w14:paraId="6EC9B337" w14:textId="77777777" w:rsidR="00133D6F" w:rsidRDefault="00133D6F" w:rsidP="00F41FD2">
    <w:pPr>
      <w:tabs>
        <w:tab w:val="center" w:pos="5414"/>
        <w:tab w:val="right" w:pos="997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3F3BC2" w14:textId="77777777" w:rsidR="00133D6F" w:rsidRDefault="00133D6F">
      <w:pPr>
        <w:spacing w:after="0" w:line="240" w:lineRule="auto"/>
      </w:pPr>
      <w:r>
        <w:separator/>
      </w:r>
    </w:p>
    <w:p w14:paraId="13E439D3" w14:textId="77777777" w:rsidR="00133D6F" w:rsidRDefault="00133D6F"/>
    <w:p w14:paraId="358B1DE8" w14:textId="77777777" w:rsidR="00133D6F" w:rsidRDefault="00133D6F"/>
  </w:footnote>
  <w:footnote w:type="continuationSeparator" w:id="0">
    <w:p w14:paraId="6E7D418B" w14:textId="77777777" w:rsidR="00133D6F" w:rsidRDefault="00133D6F">
      <w:pPr>
        <w:spacing w:after="0" w:line="240" w:lineRule="auto"/>
      </w:pPr>
      <w:r>
        <w:continuationSeparator/>
      </w:r>
    </w:p>
    <w:p w14:paraId="564864E2" w14:textId="77777777" w:rsidR="00133D6F" w:rsidRDefault="00133D6F"/>
    <w:p w14:paraId="325327D1" w14:textId="77777777" w:rsidR="00133D6F" w:rsidRDefault="00133D6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A9A2C" w14:textId="77777777" w:rsidR="00133D6F" w:rsidRDefault="00133D6F" w:rsidP="00F41FD2">
    <w:pPr>
      <w:pStyle w:val="Header"/>
      <w:tabs>
        <w:tab w:val="right" w:pos="9900"/>
      </w:tabs>
      <w:rPr>
        <w:rFonts w:ascii="Arial" w:hAnsi="Arial" w:cs="Arial"/>
        <w:lang w:val="en-GB"/>
      </w:rPr>
    </w:pPr>
    <w:r w:rsidRPr="00F41FD2">
      <w:rPr>
        <w:rFonts w:ascii="Arial" w:hAnsi="Arial" w:cs="Arial"/>
        <w:noProof/>
      </w:rPr>
      <mc:AlternateContent>
        <mc:Choice Requires="wps">
          <w:drawing>
            <wp:anchor distT="0" distB="0" distL="118745" distR="118745" simplePos="0" relativeHeight="251659264" behindDoc="1" locked="0" layoutInCell="1" allowOverlap="0" wp14:anchorId="0A1952D0" wp14:editId="088AAED0">
              <wp:simplePos x="0" y="0"/>
              <wp:positionH relativeFrom="margin">
                <wp:align>right</wp:align>
              </wp:positionH>
              <wp:positionV relativeFrom="topMargin">
                <wp:align>bottom</wp:align>
              </wp:positionV>
              <wp:extent cx="5949950" cy="260985"/>
              <wp:effectExtent l="0" t="0" r="0" b="5715"/>
              <wp:wrapSquare wrapText="bothSides"/>
              <wp:docPr id="197" name="Rectangle 197"/>
              <wp:cNvGraphicFramePr/>
              <a:graphic xmlns:a="http://schemas.openxmlformats.org/drawingml/2006/main">
                <a:graphicData uri="http://schemas.microsoft.com/office/word/2010/wordprocessingShape">
                  <wps:wsp>
                    <wps:cNvSpPr/>
                    <wps:spPr>
                      <a:xfrm>
                        <a:off x="0" y="0"/>
                        <a:ext cx="5949950" cy="2609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0F41DBEF" w14:textId="77777777" w:rsidR="00133D6F" w:rsidRDefault="00133D6F">
                              <w:pPr>
                                <w:pStyle w:val="Header"/>
                                <w:jc w:val="center"/>
                                <w:rPr>
                                  <w:caps/>
                                  <w:color w:val="FFFFFF" w:themeColor="background1"/>
                                </w:rPr>
                              </w:pPr>
                              <w:r>
                                <w:rPr>
                                  <w:caps/>
                                  <w:color w:val="FFFFFF" w:themeColor="background1"/>
                                </w:rPr>
                                <w:t>Rapport d’analyse Cannes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id="Rectangle 197" o:spid="_x0000_s1028" style="position:absolute;margin-left:417.3pt;margin-top:0;width:468.5pt;height:20.55pt;z-index:-251657216;visibility:visible;mso-wrap-style:square;mso-width-percent:1000;mso-height-percent:0;mso-wrap-distance-left:9.35pt;mso-wrap-distance-top:0;mso-wrap-distance-right:9.35pt;mso-wrap-distance-bottom:0;mso-position-horizontal:right;mso-position-horizontal-relative:margin;mso-position-vertical:bottom;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" o:allowoverlap="f" fillcolor="#ef4623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0F41DBEF" w14:textId="77777777" w:rsidR="00133D6F" w:rsidRDefault="00133D6F">
                        <w:pPr>
                          <w:pStyle w:val="Header"/>
                          <w:jc w:val="center"/>
                          <w:rPr>
                            <w:caps/>
                            <w:color w:val="FFFFFF" w:themeColor="background1"/>
                          </w:rPr>
                        </w:pPr>
                        <w:r>
                          <w:rPr>
                            <w:caps/>
                            <w:color w:val="FFFFFF" w:themeColor="background1"/>
                          </w:rPr>
                          <w:t>Rapport d’analyse Cannes</w:t>
                        </w:r>
                      </w:p>
                    </w:sdtContent>
                  </w:sdt>
                </w:txbxContent>
              </v:textbox>
              <w10:wrap type="square" anchorx="margin" anchory="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0A0A4" w14:textId="77777777" w:rsidR="00133D6F" w:rsidRDefault="00133D6F" w:rsidP="00F41FD2">
    <w:pPr>
      <w:tabs>
        <w:tab w:val="right" w:pos="9978"/>
      </w:tabs>
    </w:pPr>
    <w:r>
      <w:rPr>
        <w:noProof/>
      </w:rPr>
      <mc:AlternateContent>
        <mc:Choice Requires="wps">
          <w:drawing>
            <wp:anchor distT="0" distB="0" distL="118745" distR="118745" simplePos="0" relativeHeight="251661312" behindDoc="1" locked="0" layoutInCell="1" allowOverlap="0" wp14:anchorId="4B610C59" wp14:editId="6523814E">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60985"/>
              <wp:effectExtent l="0" t="0" r="0" b="5715"/>
              <wp:wrapSquare wrapText="bothSides"/>
              <wp:docPr id="18" name="Rectangle 18"/>
              <wp:cNvGraphicFramePr/>
              <a:graphic xmlns:a="http://schemas.openxmlformats.org/drawingml/2006/main">
                <a:graphicData uri="http://schemas.microsoft.com/office/word/2010/wordprocessingShape">
                  <wps:wsp>
                    <wps:cNvSpPr/>
                    <wps:spPr>
                      <a:xfrm>
                        <a:off x="0" y="0"/>
                        <a:ext cx="5949950" cy="2612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595634100"/>
                            <w:dataBinding w:prefixMappings="xmlns:ns0='http://purl.org/dc/elements/1.1/' xmlns:ns1='http://schemas.openxmlformats.org/package/2006/metadata/core-properties' " w:xpath="/ns1:coreProperties[1]/ns0:title[1]" w:storeItemID="{6C3C8BC8-F283-45AE-878A-BAB7291924A1}"/>
                            <w:text/>
                          </w:sdtPr>
                          <w:sdtContent>
                            <w:p w14:paraId="2D60E665" w14:textId="77777777" w:rsidR="00133D6F" w:rsidRDefault="00133D6F">
                              <w:pPr>
                                <w:pStyle w:val="Header"/>
                                <w:jc w:val="center"/>
                                <w:rPr>
                                  <w:caps/>
                                  <w:color w:val="FFFFFF" w:themeColor="background1"/>
                                </w:rPr>
                              </w:pPr>
                              <w:r>
                                <w:rPr>
                                  <w:caps/>
                                  <w:color w:val="FFFFFF" w:themeColor="background1"/>
                                </w:rPr>
                                <w:t>Rapport d’analyse Cannes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id="Rectangle 18" o:spid="_x0000_s1029" style="position:absolute;margin-left:417.3pt;margin-top:0;width:468.5pt;height:20.55pt;z-index:-251655168;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" o:allowoverlap="f" fillcolor="#ef4623 [3204]" stroked="f" strokeweight="2pt">
              <v:textbox>
                <w:txbxContent>
                  <w:sdt>
                    <w:sdtPr>
                      <w:rPr>
                        <w:caps/>
                        <w:color w:val="FFFFFF" w:themeColor="background1"/>
                      </w:rPr>
                      <w:alias w:val="Titre"/>
                      <w:tag w:val=""/>
                      <w:id w:val="-595634100"/>
                      <w:dataBinding w:prefixMappings="xmlns:ns0='http://purl.org/dc/elements/1.1/' xmlns:ns1='http://schemas.openxmlformats.org/package/2006/metadata/core-properties' " w:xpath="/ns1:coreProperties[1]/ns0:title[1]" w:storeItemID="{6C3C8BC8-F283-45AE-878A-BAB7291924A1}"/>
                      <w:text/>
                    </w:sdtPr>
                    <w:sdtContent>
                      <w:p w14:paraId="2D60E665" w14:textId="77777777" w:rsidR="00133D6F" w:rsidRDefault="00133D6F">
                        <w:pPr>
                          <w:pStyle w:val="Header"/>
                          <w:jc w:val="center"/>
                          <w:rPr>
                            <w:caps/>
                            <w:color w:val="FFFFFF" w:themeColor="background1"/>
                          </w:rPr>
                        </w:pPr>
                        <w:r>
                          <w:rPr>
                            <w:caps/>
                            <w:color w:val="FFFFFF" w:themeColor="background1"/>
                          </w:rPr>
                          <w:t>Rapport d’analyse Cannes</w:t>
                        </w:r>
                      </w:p>
                    </w:sdtContent>
                  </w:sdt>
                </w:txbxContent>
              </v:textbox>
              <w10:wrap type="square" anchorx="margin"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4A658" w14:textId="77777777" w:rsidR="00133D6F" w:rsidRPr="005F72A0" w:rsidRDefault="00133D6F" w:rsidP="005F72A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0E6EB78"/>
    <w:lvl w:ilvl="0">
      <w:start w:val="1"/>
      <w:numFmt w:val="bullet"/>
      <w:pStyle w:val="ListBullet"/>
      <w:lvlText w:val="•"/>
      <w:lvlJc w:val="left"/>
      <w:pPr>
        <w:ind w:left="576" w:hanging="288"/>
      </w:pPr>
      <w:rPr>
        <w:rFonts w:ascii="Cambria" w:hAnsi="Cambria" w:hint="default"/>
        <w:color w:val="EF4623" w:themeColor="accent1"/>
      </w:rPr>
    </w:lvl>
  </w:abstractNum>
  <w:abstractNum w:abstractNumId="1">
    <w:nsid w:val="1367000C"/>
    <w:multiLevelType w:val="multilevel"/>
    <w:tmpl w:val="DE50479E"/>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367F6A45"/>
    <w:multiLevelType w:val="multilevel"/>
    <w:tmpl w:val="0436C7FE"/>
    <w:lvl w:ilvl="0">
      <w:start w:val="1"/>
      <w:numFmt w:val="decimal"/>
      <w:pStyle w:val="ListNumber"/>
      <w:lvlText w:val="%1."/>
      <w:lvlJc w:val="left"/>
      <w:pPr>
        <w:ind w:left="360" w:hanging="360"/>
      </w:pPr>
      <w:rPr>
        <w:rFonts w:hint="default"/>
        <w:color w:val="EF4623" w:themeColor="accent1"/>
      </w:rPr>
    </w:lvl>
    <w:lvl w:ilvl="1">
      <w:start w:val="1"/>
      <w:numFmt w:val="decimal"/>
      <w:pStyle w:val="ListNumber2"/>
      <w:suff w:val="space"/>
      <w:lvlText w:val="%1.%2"/>
      <w:lvlJc w:val="left"/>
      <w:pPr>
        <w:ind w:left="936" w:hanging="576"/>
      </w:pPr>
      <w:rPr>
        <w:rFonts w:hint="default"/>
        <w:color w:val="EF4623" w:themeColor="accent1"/>
      </w:rPr>
    </w:lvl>
    <w:lvl w:ilvl="2">
      <w:start w:val="1"/>
      <w:numFmt w:val="lowerLetter"/>
      <w:pStyle w:val="ListNumber3"/>
      <w:lvlText w:val="%3."/>
      <w:lvlJc w:val="left"/>
      <w:pPr>
        <w:ind w:left="720" w:hanging="360"/>
      </w:pPr>
      <w:rPr>
        <w:rFonts w:hint="default"/>
        <w:color w:val="EF4623" w:themeColor="accent1"/>
      </w:rPr>
    </w:lvl>
    <w:lvl w:ilvl="3">
      <w:start w:val="1"/>
      <w:numFmt w:val="lowerRoman"/>
      <w:pStyle w:val="ListNumber4"/>
      <w:lvlText w:val="%4."/>
      <w:lvlJc w:val="left"/>
      <w:pPr>
        <w:ind w:left="1080" w:hanging="360"/>
      </w:pPr>
      <w:rPr>
        <w:rFonts w:hint="default"/>
        <w:color w:val="EF4623"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F18"/>
    <w:rsid w:val="00012A38"/>
    <w:rsid w:val="00061FD2"/>
    <w:rsid w:val="0006521F"/>
    <w:rsid w:val="00133D6F"/>
    <w:rsid w:val="00175E50"/>
    <w:rsid w:val="001B4661"/>
    <w:rsid w:val="001C7EAC"/>
    <w:rsid w:val="001E508A"/>
    <w:rsid w:val="00227BC8"/>
    <w:rsid w:val="00281C80"/>
    <w:rsid w:val="002937EE"/>
    <w:rsid w:val="002E3E7D"/>
    <w:rsid w:val="002F1011"/>
    <w:rsid w:val="0033548E"/>
    <w:rsid w:val="00390B02"/>
    <w:rsid w:val="00394C71"/>
    <w:rsid w:val="003F4B9E"/>
    <w:rsid w:val="0041303D"/>
    <w:rsid w:val="00414AC8"/>
    <w:rsid w:val="00420143"/>
    <w:rsid w:val="004527F0"/>
    <w:rsid w:val="00454C87"/>
    <w:rsid w:val="0046442D"/>
    <w:rsid w:val="0047347C"/>
    <w:rsid w:val="00474C39"/>
    <w:rsid w:val="004F3A8C"/>
    <w:rsid w:val="005967CB"/>
    <w:rsid w:val="005B7787"/>
    <w:rsid w:val="005C1D29"/>
    <w:rsid w:val="005C4F18"/>
    <w:rsid w:val="005F72A0"/>
    <w:rsid w:val="00610C7C"/>
    <w:rsid w:val="006176D1"/>
    <w:rsid w:val="00695A05"/>
    <w:rsid w:val="006A6D44"/>
    <w:rsid w:val="006E4111"/>
    <w:rsid w:val="0073445B"/>
    <w:rsid w:val="00747A82"/>
    <w:rsid w:val="00752760"/>
    <w:rsid w:val="00786903"/>
    <w:rsid w:val="00795480"/>
    <w:rsid w:val="008571C0"/>
    <w:rsid w:val="00866B41"/>
    <w:rsid w:val="008723E7"/>
    <w:rsid w:val="008733A2"/>
    <w:rsid w:val="008B057D"/>
    <w:rsid w:val="008D181B"/>
    <w:rsid w:val="008E25D7"/>
    <w:rsid w:val="008E40AA"/>
    <w:rsid w:val="009562D6"/>
    <w:rsid w:val="009722B1"/>
    <w:rsid w:val="009D67B2"/>
    <w:rsid w:val="00A23D3B"/>
    <w:rsid w:val="00A45330"/>
    <w:rsid w:val="00A537A2"/>
    <w:rsid w:val="00A8057F"/>
    <w:rsid w:val="00BC67C8"/>
    <w:rsid w:val="00BE768B"/>
    <w:rsid w:val="00C22433"/>
    <w:rsid w:val="00C36BD3"/>
    <w:rsid w:val="00C51740"/>
    <w:rsid w:val="00CB1409"/>
    <w:rsid w:val="00D71C9B"/>
    <w:rsid w:val="00D970EC"/>
    <w:rsid w:val="00DC3257"/>
    <w:rsid w:val="00E218CE"/>
    <w:rsid w:val="00E242DD"/>
    <w:rsid w:val="00E67ECA"/>
    <w:rsid w:val="00EA1ACF"/>
    <w:rsid w:val="00ED2B59"/>
    <w:rsid w:val="00F10758"/>
    <w:rsid w:val="00F30727"/>
    <w:rsid w:val="00F41FD2"/>
    <w:rsid w:val="00F45D58"/>
    <w:rsid w:val="00F54AE6"/>
    <w:rsid w:val="00FE7B6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9DA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qFormat="1"/>
    <w:lsdException w:name="List Number" w:uiPriority="1" w:qFormat="1"/>
    <w:lsdException w:name="List Number 2" w:uiPriority="1" w:qFormat="1"/>
    <w:lsdException w:name="List Number 3" w:uiPriority="18"/>
    <w:lsdException w:name="List Number 4" w:uiPriority="18"/>
    <w:lsdException w:name="List Number 5" w:uiPriority="18"/>
    <w:lsdException w:name="Title" w:semiHidden="0" w:uiPriority="2" w:unhideWhenUsed="0" w:qFormat="1"/>
    <w:lsdException w:name="Closing" w:qFormat="1"/>
    <w:lsdException w:name="Signature" w:uiPriority="9" w:qFormat="1"/>
    <w:lsdException w:name="Default Paragraph Font" w:uiPriority="1"/>
    <w:lsdException w:name="Subtitle" w:uiPriority="3" w:qFormat="1"/>
    <w:lsdException w:name="Date" w:qFormat="1"/>
    <w:lsdException w:name="Strong" w:semiHidden="0" w:uiPriority="1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9"/>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99"/>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Heading3">
    <w:name w:val="heading 3"/>
    <w:basedOn w:val="Normal"/>
    <w:next w:val="Normal"/>
    <w:link w:val="Heading3Char"/>
    <w:uiPriority w:val="99"/>
    <w:qFormat/>
    <w:rsid w:val="005C4F18"/>
    <w:pPr>
      <w:keepNext/>
      <w:tabs>
        <w:tab w:val="num" w:pos="720"/>
      </w:tabs>
      <w:spacing w:before="240" w:after="60" w:line="240" w:lineRule="auto"/>
      <w:ind w:left="720" w:hanging="720"/>
      <w:outlineLvl w:val="2"/>
    </w:pPr>
    <w:rPr>
      <w:rFonts w:ascii="Arial Bold" w:eastAsia="SimSun" w:hAnsi="Arial Bold" w:cs="Arial Bold"/>
      <w:b/>
      <w:bCs/>
      <w:color w:val="0000FF"/>
      <w:sz w:val="28"/>
      <w:szCs w:val="28"/>
      <w:lang w:eastAsia="zh-CN"/>
    </w:rPr>
  </w:style>
  <w:style w:type="paragraph" w:styleId="Heading4">
    <w:name w:val="heading 4"/>
    <w:basedOn w:val="Normal"/>
    <w:next w:val="Normal"/>
    <w:link w:val="Heading4Char"/>
    <w:uiPriority w:val="99"/>
    <w:qFormat/>
    <w:rsid w:val="005C4F18"/>
    <w:pPr>
      <w:keepNext/>
      <w:tabs>
        <w:tab w:val="num" w:pos="864"/>
      </w:tabs>
      <w:spacing w:before="240" w:after="60" w:line="240" w:lineRule="auto"/>
      <w:ind w:left="864" w:hanging="864"/>
      <w:outlineLvl w:val="3"/>
    </w:pPr>
    <w:rPr>
      <w:rFonts w:ascii="Times New Roman" w:eastAsia="SimSun" w:hAnsi="Times New Roman" w:cs="Times New Roman"/>
      <w:b/>
      <w:bCs/>
      <w:color w:val="FF00FF"/>
      <w:sz w:val="26"/>
      <w:szCs w:val="26"/>
      <w:lang w:eastAsia="zh-CN"/>
    </w:rPr>
  </w:style>
  <w:style w:type="paragraph" w:styleId="Heading5">
    <w:name w:val="heading 5"/>
    <w:basedOn w:val="Normal"/>
    <w:next w:val="Normal"/>
    <w:link w:val="Heading5Char"/>
    <w:uiPriority w:val="99"/>
    <w:qFormat/>
    <w:rsid w:val="005C4F18"/>
    <w:pPr>
      <w:tabs>
        <w:tab w:val="num" w:pos="1008"/>
      </w:tabs>
      <w:spacing w:before="240" w:after="60" w:line="240" w:lineRule="auto"/>
      <w:ind w:left="1008" w:hanging="1008"/>
      <w:outlineLvl w:val="4"/>
    </w:pPr>
    <w:rPr>
      <w:rFonts w:ascii="Times New Roman" w:eastAsia="SimSun" w:hAnsi="Times New Roman" w:cs="Times New Roman"/>
      <w:b/>
      <w:bCs/>
      <w:i/>
      <w:iCs/>
      <w:color w:val="auto"/>
      <w:sz w:val="24"/>
      <w:szCs w:val="24"/>
      <w:lang w:eastAsia="zh-CN"/>
    </w:rPr>
  </w:style>
  <w:style w:type="paragraph" w:styleId="Heading6">
    <w:name w:val="heading 6"/>
    <w:basedOn w:val="Normal"/>
    <w:next w:val="Normal"/>
    <w:link w:val="Heading6Char"/>
    <w:uiPriority w:val="99"/>
    <w:qFormat/>
    <w:rsid w:val="005C4F18"/>
    <w:pPr>
      <w:tabs>
        <w:tab w:val="num" w:pos="1152"/>
      </w:tabs>
      <w:spacing w:before="240" w:after="60" w:line="240" w:lineRule="auto"/>
      <w:ind w:left="1152" w:hanging="1152"/>
      <w:outlineLvl w:val="5"/>
    </w:pPr>
    <w:rPr>
      <w:rFonts w:ascii="Times New Roman" w:eastAsia="SimSun" w:hAnsi="Times New Roman" w:cs="Times New Roman"/>
      <w:b/>
      <w:bCs/>
      <w:color w:val="auto"/>
      <w:sz w:val="22"/>
      <w:szCs w:val="22"/>
      <w:lang w:eastAsia="zh-CN"/>
    </w:rPr>
  </w:style>
  <w:style w:type="paragraph" w:styleId="Heading7">
    <w:name w:val="heading 7"/>
    <w:basedOn w:val="Normal"/>
    <w:next w:val="Normal"/>
    <w:link w:val="Heading7Char"/>
    <w:uiPriority w:val="99"/>
    <w:qFormat/>
    <w:rsid w:val="005C4F18"/>
    <w:pPr>
      <w:tabs>
        <w:tab w:val="num" w:pos="1296"/>
      </w:tabs>
      <w:spacing w:before="240" w:after="60" w:line="240" w:lineRule="auto"/>
      <w:ind w:left="1296" w:hanging="1296"/>
      <w:outlineLvl w:val="6"/>
    </w:pPr>
    <w:rPr>
      <w:rFonts w:ascii="Times New Roman" w:eastAsia="SimSun" w:hAnsi="Times New Roman" w:cs="Times New Roman"/>
      <w:color w:val="auto"/>
      <w:sz w:val="24"/>
      <w:szCs w:val="24"/>
      <w:lang w:eastAsia="zh-CN"/>
    </w:rPr>
  </w:style>
  <w:style w:type="paragraph" w:styleId="Heading8">
    <w:name w:val="heading 8"/>
    <w:basedOn w:val="Normal"/>
    <w:next w:val="Normal"/>
    <w:link w:val="Heading8Char"/>
    <w:uiPriority w:val="99"/>
    <w:qFormat/>
    <w:rsid w:val="005C4F18"/>
    <w:pPr>
      <w:tabs>
        <w:tab w:val="num" w:pos="1440"/>
      </w:tabs>
      <w:spacing w:before="240" w:after="60" w:line="240" w:lineRule="auto"/>
      <w:ind w:left="1440" w:hanging="1440"/>
      <w:outlineLvl w:val="7"/>
    </w:pPr>
    <w:rPr>
      <w:rFonts w:ascii="Times New Roman" w:eastAsia="SimSun" w:hAnsi="Times New Roman" w:cs="Times New Roman"/>
      <w:i/>
      <w:iCs/>
      <w:color w:val="auto"/>
      <w:sz w:val="24"/>
      <w:szCs w:val="24"/>
      <w:lang w:eastAsia="zh-CN"/>
    </w:rPr>
  </w:style>
  <w:style w:type="paragraph" w:styleId="Heading9">
    <w:name w:val="heading 9"/>
    <w:basedOn w:val="Normal"/>
    <w:next w:val="Normal"/>
    <w:link w:val="Heading9Char"/>
    <w:uiPriority w:val="99"/>
    <w:qFormat/>
    <w:rsid w:val="005C4F18"/>
    <w:pPr>
      <w:tabs>
        <w:tab w:val="num" w:pos="1584"/>
      </w:tabs>
      <w:spacing w:before="240" w:after="60" w:line="240" w:lineRule="auto"/>
      <w:ind w:left="1584" w:hanging="1584"/>
      <w:outlineLvl w:val="8"/>
    </w:pPr>
    <w:rPr>
      <w:rFonts w:ascii="Arial" w:eastAsia="SimSun" w:hAnsi="Arial" w:cs="Arial"/>
      <w:color w:val="auto"/>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que">
    <w:name w:val="Graphique"/>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Titredinformations">
    <w:name w:val="Titre d’informations"/>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itleChar">
    <w:name w:val="Title Char"/>
    <w:basedOn w:val="DefaultParagraphFont"/>
    <w:link w:val="Title"/>
    <w:uiPriority w:val="2"/>
    <w:rPr>
      <w:rFonts w:asciiTheme="majorHAnsi" w:eastAsiaTheme="majorEastAsia" w:hAnsiTheme="majorHAnsi" w:cstheme="majorBidi"/>
      <w:b/>
      <w:bCs/>
      <w:color w:val="EF4623" w:themeColor="accent1"/>
      <w:sz w:val="20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10"/>
    <w:qFormat/>
    <w:rPr>
      <w:b/>
      <w:bCs/>
    </w:rPr>
  </w:style>
  <w:style w:type="character" w:customStyle="1" w:styleId="SubtitleChar">
    <w:name w:val="Subtitle Char"/>
    <w:basedOn w:val="DefaultParagraphFont"/>
    <w:link w:val="Subtitle"/>
    <w:uiPriority w:val="3"/>
    <w:rPr>
      <w:rFonts w:asciiTheme="majorHAnsi" w:eastAsiaTheme="majorEastAsia" w:hAnsiTheme="majorHAnsi" w:cstheme="majorBidi"/>
      <w:b/>
      <w:bCs/>
      <w:caps/>
      <w:color w:val="000000" w:themeColor="text1"/>
      <w:kern w:val="20"/>
      <w:sz w:val="60"/>
    </w:rPr>
  </w:style>
  <w:style w:type="paragraph" w:customStyle="1" w:styleId="Sommaire">
    <w:name w:val="Sommaire"/>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eaufinancier">
    <w:name w:val="Tableau financier"/>
    <w:basedOn w:val="TableNormal"/>
    <w:uiPriority w:val="99"/>
    <w:pPr>
      <w:spacing w:before="60" w:after="60" w:line="240" w:lineRule="auto"/>
    </w:pPr>
    <w:tblPr>
      <w:tblInd w:w="0" w:type="dxa"/>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top w:w="0" w:type="dxa"/>
        <w:left w:w="72" w:type="dxa"/>
        <w:bottom w:w="0"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extedetableau-Dcimal">
    <w:name w:val="Texte de tableau - Décimal"/>
    <w:basedOn w:val="Normal"/>
    <w:uiPriority w:val="1"/>
    <w:qFormat/>
    <w:pPr>
      <w:tabs>
        <w:tab w:val="decimal" w:pos="869"/>
      </w:tabs>
      <w:spacing w:before="60" w:after="60" w:line="240" w:lineRule="auto"/>
    </w:pPr>
  </w:style>
  <w:style w:type="paragraph" w:customStyle="1" w:styleId="Textedetableau">
    <w:name w:val="Texte de tableau"/>
    <w:basedOn w:val="Normal"/>
    <w:uiPriority w:val="1"/>
    <w:qFormat/>
    <w:pPr>
      <w:spacing w:before="60" w:after="60" w:line="240" w:lineRule="auto"/>
    </w:pPr>
  </w:style>
  <w:style w:type="paragraph" w:customStyle="1" w:styleId="Organisation">
    <w:name w:val="Organisation"/>
    <w:basedOn w:val="Normal"/>
    <w:uiPriority w:val="2"/>
    <w:qFormat/>
    <w:pPr>
      <w:spacing w:after="60" w:line="240" w:lineRule="auto"/>
      <w:ind w:left="29" w:right="29"/>
    </w:pPr>
    <w:rPr>
      <w:b/>
      <w:bCs/>
      <w:color w:val="EF4623" w:themeColor="accent1"/>
      <w:sz w:val="36"/>
    </w:rPr>
  </w:style>
  <w:style w:type="character" w:customStyle="1" w:styleId="Heading3Char">
    <w:name w:val="Heading 3 Char"/>
    <w:basedOn w:val="DefaultParagraphFont"/>
    <w:link w:val="Heading3"/>
    <w:uiPriority w:val="99"/>
    <w:rsid w:val="005C4F18"/>
    <w:rPr>
      <w:rFonts w:ascii="Arial Bold" w:eastAsia="SimSun" w:hAnsi="Arial Bold" w:cs="Arial Bold"/>
      <w:b/>
      <w:bCs/>
      <w:color w:val="0000FF"/>
      <w:sz w:val="28"/>
      <w:szCs w:val="28"/>
      <w:lang w:eastAsia="zh-CN"/>
    </w:rPr>
  </w:style>
  <w:style w:type="character" w:customStyle="1" w:styleId="Heading4Char">
    <w:name w:val="Heading 4 Char"/>
    <w:basedOn w:val="DefaultParagraphFont"/>
    <w:link w:val="Heading4"/>
    <w:uiPriority w:val="99"/>
    <w:rsid w:val="005C4F18"/>
    <w:rPr>
      <w:rFonts w:ascii="Times New Roman" w:eastAsia="SimSun" w:hAnsi="Times New Roman" w:cs="Times New Roman"/>
      <w:b/>
      <w:bCs/>
      <w:color w:val="FF00FF"/>
      <w:sz w:val="26"/>
      <w:szCs w:val="26"/>
      <w:lang w:eastAsia="zh-CN"/>
    </w:rPr>
  </w:style>
  <w:style w:type="character" w:customStyle="1" w:styleId="Heading5Char">
    <w:name w:val="Heading 5 Char"/>
    <w:basedOn w:val="DefaultParagraphFont"/>
    <w:link w:val="Heading5"/>
    <w:uiPriority w:val="99"/>
    <w:rsid w:val="005C4F18"/>
    <w:rPr>
      <w:rFonts w:ascii="Times New Roman" w:eastAsia="SimSun" w:hAnsi="Times New Roman" w:cs="Times New Roman"/>
      <w:b/>
      <w:bCs/>
      <w:i/>
      <w:iCs/>
      <w:color w:val="auto"/>
      <w:sz w:val="24"/>
      <w:szCs w:val="24"/>
      <w:lang w:eastAsia="zh-CN"/>
    </w:rPr>
  </w:style>
  <w:style w:type="character" w:customStyle="1" w:styleId="Heading6Char">
    <w:name w:val="Heading 6 Char"/>
    <w:basedOn w:val="DefaultParagraphFont"/>
    <w:link w:val="Heading6"/>
    <w:uiPriority w:val="99"/>
    <w:rsid w:val="005C4F18"/>
    <w:rPr>
      <w:rFonts w:ascii="Times New Roman" w:eastAsia="SimSun" w:hAnsi="Times New Roman" w:cs="Times New Roman"/>
      <w:b/>
      <w:bCs/>
      <w:color w:val="auto"/>
      <w:sz w:val="22"/>
      <w:szCs w:val="22"/>
      <w:lang w:eastAsia="zh-CN"/>
    </w:rPr>
  </w:style>
  <w:style w:type="character" w:customStyle="1" w:styleId="Heading7Char">
    <w:name w:val="Heading 7 Char"/>
    <w:basedOn w:val="DefaultParagraphFont"/>
    <w:link w:val="Heading7"/>
    <w:uiPriority w:val="99"/>
    <w:rsid w:val="005C4F18"/>
    <w:rPr>
      <w:rFonts w:ascii="Times New Roman" w:eastAsia="SimSun" w:hAnsi="Times New Roman" w:cs="Times New Roman"/>
      <w:color w:val="auto"/>
      <w:sz w:val="24"/>
      <w:szCs w:val="24"/>
      <w:lang w:eastAsia="zh-CN"/>
    </w:rPr>
  </w:style>
  <w:style w:type="character" w:customStyle="1" w:styleId="Heading8Char">
    <w:name w:val="Heading 8 Char"/>
    <w:basedOn w:val="DefaultParagraphFont"/>
    <w:link w:val="Heading8"/>
    <w:uiPriority w:val="99"/>
    <w:rsid w:val="005C4F18"/>
    <w:rPr>
      <w:rFonts w:ascii="Times New Roman" w:eastAsia="SimSun" w:hAnsi="Times New Roman" w:cs="Times New Roman"/>
      <w:i/>
      <w:iCs/>
      <w:color w:val="auto"/>
      <w:sz w:val="24"/>
      <w:szCs w:val="24"/>
      <w:lang w:eastAsia="zh-CN"/>
    </w:rPr>
  </w:style>
  <w:style w:type="character" w:customStyle="1" w:styleId="Heading9Char">
    <w:name w:val="Heading 9 Char"/>
    <w:basedOn w:val="DefaultParagraphFont"/>
    <w:link w:val="Heading9"/>
    <w:uiPriority w:val="99"/>
    <w:rsid w:val="005C4F18"/>
    <w:rPr>
      <w:rFonts w:ascii="Arial" w:eastAsia="SimSun" w:hAnsi="Arial" w:cs="Arial"/>
      <w:color w:val="auto"/>
      <w:sz w:val="22"/>
      <w:szCs w:val="22"/>
      <w:lang w:eastAsia="zh-CN"/>
    </w:rPr>
  </w:style>
  <w:style w:type="paragraph" w:styleId="TOC2">
    <w:name w:val="toc 2"/>
    <w:basedOn w:val="Normal"/>
    <w:next w:val="Normal"/>
    <w:autoRedefine/>
    <w:uiPriority w:val="39"/>
    <w:unhideWhenUsed/>
    <w:rsid w:val="005C4F18"/>
    <w:pPr>
      <w:spacing w:after="100"/>
      <w:ind w:left="200"/>
    </w:pPr>
  </w:style>
  <w:style w:type="paragraph" w:styleId="TOC3">
    <w:name w:val="toc 3"/>
    <w:basedOn w:val="Normal"/>
    <w:next w:val="Normal"/>
    <w:autoRedefine/>
    <w:uiPriority w:val="39"/>
    <w:unhideWhenUsed/>
    <w:rsid w:val="005C4F18"/>
    <w:pPr>
      <w:spacing w:after="100"/>
      <w:ind w:left="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qFormat="1"/>
    <w:lsdException w:name="List Number" w:uiPriority="1" w:qFormat="1"/>
    <w:lsdException w:name="List Number 2" w:uiPriority="1" w:qFormat="1"/>
    <w:lsdException w:name="List Number 3" w:uiPriority="18"/>
    <w:lsdException w:name="List Number 4" w:uiPriority="18"/>
    <w:lsdException w:name="List Number 5" w:uiPriority="18"/>
    <w:lsdException w:name="Title" w:semiHidden="0" w:uiPriority="2" w:unhideWhenUsed="0" w:qFormat="1"/>
    <w:lsdException w:name="Closing" w:qFormat="1"/>
    <w:lsdException w:name="Signature" w:uiPriority="9" w:qFormat="1"/>
    <w:lsdException w:name="Default Paragraph Font" w:uiPriority="1"/>
    <w:lsdException w:name="Subtitle" w:uiPriority="3" w:qFormat="1"/>
    <w:lsdException w:name="Date" w:qFormat="1"/>
    <w:lsdException w:name="Strong" w:semiHidden="0" w:uiPriority="1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9"/>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99"/>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Heading3">
    <w:name w:val="heading 3"/>
    <w:basedOn w:val="Normal"/>
    <w:next w:val="Normal"/>
    <w:link w:val="Heading3Char"/>
    <w:uiPriority w:val="99"/>
    <w:qFormat/>
    <w:rsid w:val="005C4F18"/>
    <w:pPr>
      <w:keepNext/>
      <w:tabs>
        <w:tab w:val="num" w:pos="720"/>
      </w:tabs>
      <w:spacing w:before="240" w:after="60" w:line="240" w:lineRule="auto"/>
      <w:ind w:left="720" w:hanging="720"/>
      <w:outlineLvl w:val="2"/>
    </w:pPr>
    <w:rPr>
      <w:rFonts w:ascii="Arial Bold" w:eastAsia="SimSun" w:hAnsi="Arial Bold" w:cs="Arial Bold"/>
      <w:b/>
      <w:bCs/>
      <w:color w:val="0000FF"/>
      <w:sz w:val="28"/>
      <w:szCs w:val="28"/>
      <w:lang w:eastAsia="zh-CN"/>
    </w:rPr>
  </w:style>
  <w:style w:type="paragraph" w:styleId="Heading4">
    <w:name w:val="heading 4"/>
    <w:basedOn w:val="Normal"/>
    <w:next w:val="Normal"/>
    <w:link w:val="Heading4Char"/>
    <w:uiPriority w:val="99"/>
    <w:qFormat/>
    <w:rsid w:val="005C4F18"/>
    <w:pPr>
      <w:keepNext/>
      <w:tabs>
        <w:tab w:val="num" w:pos="864"/>
      </w:tabs>
      <w:spacing w:before="240" w:after="60" w:line="240" w:lineRule="auto"/>
      <w:ind w:left="864" w:hanging="864"/>
      <w:outlineLvl w:val="3"/>
    </w:pPr>
    <w:rPr>
      <w:rFonts w:ascii="Times New Roman" w:eastAsia="SimSun" w:hAnsi="Times New Roman" w:cs="Times New Roman"/>
      <w:b/>
      <w:bCs/>
      <w:color w:val="FF00FF"/>
      <w:sz w:val="26"/>
      <w:szCs w:val="26"/>
      <w:lang w:eastAsia="zh-CN"/>
    </w:rPr>
  </w:style>
  <w:style w:type="paragraph" w:styleId="Heading5">
    <w:name w:val="heading 5"/>
    <w:basedOn w:val="Normal"/>
    <w:next w:val="Normal"/>
    <w:link w:val="Heading5Char"/>
    <w:uiPriority w:val="99"/>
    <w:qFormat/>
    <w:rsid w:val="005C4F18"/>
    <w:pPr>
      <w:tabs>
        <w:tab w:val="num" w:pos="1008"/>
      </w:tabs>
      <w:spacing w:before="240" w:after="60" w:line="240" w:lineRule="auto"/>
      <w:ind w:left="1008" w:hanging="1008"/>
      <w:outlineLvl w:val="4"/>
    </w:pPr>
    <w:rPr>
      <w:rFonts w:ascii="Times New Roman" w:eastAsia="SimSun" w:hAnsi="Times New Roman" w:cs="Times New Roman"/>
      <w:b/>
      <w:bCs/>
      <w:i/>
      <w:iCs/>
      <w:color w:val="auto"/>
      <w:sz w:val="24"/>
      <w:szCs w:val="24"/>
      <w:lang w:eastAsia="zh-CN"/>
    </w:rPr>
  </w:style>
  <w:style w:type="paragraph" w:styleId="Heading6">
    <w:name w:val="heading 6"/>
    <w:basedOn w:val="Normal"/>
    <w:next w:val="Normal"/>
    <w:link w:val="Heading6Char"/>
    <w:uiPriority w:val="99"/>
    <w:qFormat/>
    <w:rsid w:val="005C4F18"/>
    <w:pPr>
      <w:tabs>
        <w:tab w:val="num" w:pos="1152"/>
      </w:tabs>
      <w:spacing w:before="240" w:after="60" w:line="240" w:lineRule="auto"/>
      <w:ind w:left="1152" w:hanging="1152"/>
      <w:outlineLvl w:val="5"/>
    </w:pPr>
    <w:rPr>
      <w:rFonts w:ascii="Times New Roman" w:eastAsia="SimSun" w:hAnsi="Times New Roman" w:cs="Times New Roman"/>
      <w:b/>
      <w:bCs/>
      <w:color w:val="auto"/>
      <w:sz w:val="22"/>
      <w:szCs w:val="22"/>
      <w:lang w:eastAsia="zh-CN"/>
    </w:rPr>
  </w:style>
  <w:style w:type="paragraph" w:styleId="Heading7">
    <w:name w:val="heading 7"/>
    <w:basedOn w:val="Normal"/>
    <w:next w:val="Normal"/>
    <w:link w:val="Heading7Char"/>
    <w:uiPriority w:val="99"/>
    <w:qFormat/>
    <w:rsid w:val="005C4F18"/>
    <w:pPr>
      <w:tabs>
        <w:tab w:val="num" w:pos="1296"/>
      </w:tabs>
      <w:spacing w:before="240" w:after="60" w:line="240" w:lineRule="auto"/>
      <w:ind w:left="1296" w:hanging="1296"/>
      <w:outlineLvl w:val="6"/>
    </w:pPr>
    <w:rPr>
      <w:rFonts w:ascii="Times New Roman" w:eastAsia="SimSun" w:hAnsi="Times New Roman" w:cs="Times New Roman"/>
      <w:color w:val="auto"/>
      <w:sz w:val="24"/>
      <w:szCs w:val="24"/>
      <w:lang w:eastAsia="zh-CN"/>
    </w:rPr>
  </w:style>
  <w:style w:type="paragraph" w:styleId="Heading8">
    <w:name w:val="heading 8"/>
    <w:basedOn w:val="Normal"/>
    <w:next w:val="Normal"/>
    <w:link w:val="Heading8Char"/>
    <w:uiPriority w:val="99"/>
    <w:qFormat/>
    <w:rsid w:val="005C4F18"/>
    <w:pPr>
      <w:tabs>
        <w:tab w:val="num" w:pos="1440"/>
      </w:tabs>
      <w:spacing w:before="240" w:after="60" w:line="240" w:lineRule="auto"/>
      <w:ind w:left="1440" w:hanging="1440"/>
      <w:outlineLvl w:val="7"/>
    </w:pPr>
    <w:rPr>
      <w:rFonts w:ascii="Times New Roman" w:eastAsia="SimSun" w:hAnsi="Times New Roman" w:cs="Times New Roman"/>
      <w:i/>
      <w:iCs/>
      <w:color w:val="auto"/>
      <w:sz w:val="24"/>
      <w:szCs w:val="24"/>
      <w:lang w:eastAsia="zh-CN"/>
    </w:rPr>
  </w:style>
  <w:style w:type="paragraph" w:styleId="Heading9">
    <w:name w:val="heading 9"/>
    <w:basedOn w:val="Normal"/>
    <w:next w:val="Normal"/>
    <w:link w:val="Heading9Char"/>
    <w:uiPriority w:val="99"/>
    <w:qFormat/>
    <w:rsid w:val="005C4F18"/>
    <w:pPr>
      <w:tabs>
        <w:tab w:val="num" w:pos="1584"/>
      </w:tabs>
      <w:spacing w:before="240" w:after="60" w:line="240" w:lineRule="auto"/>
      <w:ind w:left="1584" w:hanging="1584"/>
      <w:outlineLvl w:val="8"/>
    </w:pPr>
    <w:rPr>
      <w:rFonts w:ascii="Arial" w:eastAsia="SimSun" w:hAnsi="Arial" w:cs="Arial"/>
      <w:color w:val="auto"/>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que">
    <w:name w:val="Graphique"/>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Titredinformations">
    <w:name w:val="Titre d’informations"/>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itleChar">
    <w:name w:val="Title Char"/>
    <w:basedOn w:val="DefaultParagraphFont"/>
    <w:link w:val="Title"/>
    <w:uiPriority w:val="2"/>
    <w:rPr>
      <w:rFonts w:asciiTheme="majorHAnsi" w:eastAsiaTheme="majorEastAsia" w:hAnsiTheme="majorHAnsi" w:cstheme="majorBidi"/>
      <w:b/>
      <w:bCs/>
      <w:color w:val="EF4623" w:themeColor="accent1"/>
      <w:sz w:val="20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10"/>
    <w:qFormat/>
    <w:rPr>
      <w:b/>
      <w:bCs/>
    </w:rPr>
  </w:style>
  <w:style w:type="character" w:customStyle="1" w:styleId="SubtitleChar">
    <w:name w:val="Subtitle Char"/>
    <w:basedOn w:val="DefaultParagraphFont"/>
    <w:link w:val="Subtitle"/>
    <w:uiPriority w:val="3"/>
    <w:rPr>
      <w:rFonts w:asciiTheme="majorHAnsi" w:eastAsiaTheme="majorEastAsia" w:hAnsiTheme="majorHAnsi" w:cstheme="majorBidi"/>
      <w:b/>
      <w:bCs/>
      <w:caps/>
      <w:color w:val="000000" w:themeColor="text1"/>
      <w:kern w:val="20"/>
      <w:sz w:val="60"/>
    </w:rPr>
  </w:style>
  <w:style w:type="paragraph" w:customStyle="1" w:styleId="Sommaire">
    <w:name w:val="Sommaire"/>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eaufinancier">
    <w:name w:val="Tableau financier"/>
    <w:basedOn w:val="TableNormal"/>
    <w:uiPriority w:val="99"/>
    <w:pPr>
      <w:spacing w:before="60" w:after="60" w:line="240" w:lineRule="auto"/>
    </w:pPr>
    <w:tblPr>
      <w:tblInd w:w="0" w:type="dxa"/>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top w:w="0" w:type="dxa"/>
        <w:left w:w="72" w:type="dxa"/>
        <w:bottom w:w="0"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extedetableau-Dcimal">
    <w:name w:val="Texte de tableau - Décimal"/>
    <w:basedOn w:val="Normal"/>
    <w:uiPriority w:val="1"/>
    <w:qFormat/>
    <w:pPr>
      <w:tabs>
        <w:tab w:val="decimal" w:pos="869"/>
      </w:tabs>
      <w:spacing w:before="60" w:after="60" w:line="240" w:lineRule="auto"/>
    </w:pPr>
  </w:style>
  <w:style w:type="paragraph" w:customStyle="1" w:styleId="Textedetableau">
    <w:name w:val="Texte de tableau"/>
    <w:basedOn w:val="Normal"/>
    <w:uiPriority w:val="1"/>
    <w:qFormat/>
    <w:pPr>
      <w:spacing w:before="60" w:after="60" w:line="240" w:lineRule="auto"/>
    </w:pPr>
  </w:style>
  <w:style w:type="paragraph" w:customStyle="1" w:styleId="Organisation">
    <w:name w:val="Organisation"/>
    <w:basedOn w:val="Normal"/>
    <w:uiPriority w:val="2"/>
    <w:qFormat/>
    <w:pPr>
      <w:spacing w:after="60" w:line="240" w:lineRule="auto"/>
      <w:ind w:left="29" w:right="29"/>
    </w:pPr>
    <w:rPr>
      <w:b/>
      <w:bCs/>
      <w:color w:val="EF4623" w:themeColor="accent1"/>
      <w:sz w:val="36"/>
    </w:rPr>
  </w:style>
  <w:style w:type="character" w:customStyle="1" w:styleId="Heading3Char">
    <w:name w:val="Heading 3 Char"/>
    <w:basedOn w:val="DefaultParagraphFont"/>
    <w:link w:val="Heading3"/>
    <w:uiPriority w:val="99"/>
    <w:rsid w:val="005C4F18"/>
    <w:rPr>
      <w:rFonts w:ascii="Arial Bold" w:eastAsia="SimSun" w:hAnsi="Arial Bold" w:cs="Arial Bold"/>
      <w:b/>
      <w:bCs/>
      <w:color w:val="0000FF"/>
      <w:sz w:val="28"/>
      <w:szCs w:val="28"/>
      <w:lang w:eastAsia="zh-CN"/>
    </w:rPr>
  </w:style>
  <w:style w:type="character" w:customStyle="1" w:styleId="Heading4Char">
    <w:name w:val="Heading 4 Char"/>
    <w:basedOn w:val="DefaultParagraphFont"/>
    <w:link w:val="Heading4"/>
    <w:uiPriority w:val="99"/>
    <w:rsid w:val="005C4F18"/>
    <w:rPr>
      <w:rFonts w:ascii="Times New Roman" w:eastAsia="SimSun" w:hAnsi="Times New Roman" w:cs="Times New Roman"/>
      <w:b/>
      <w:bCs/>
      <w:color w:val="FF00FF"/>
      <w:sz w:val="26"/>
      <w:szCs w:val="26"/>
      <w:lang w:eastAsia="zh-CN"/>
    </w:rPr>
  </w:style>
  <w:style w:type="character" w:customStyle="1" w:styleId="Heading5Char">
    <w:name w:val="Heading 5 Char"/>
    <w:basedOn w:val="DefaultParagraphFont"/>
    <w:link w:val="Heading5"/>
    <w:uiPriority w:val="99"/>
    <w:rsid w:val="005C4F18"/>
    <w:rPr>
      <w:rFonts w:ascii="Times New Roman" w:eastAsia="SimSun" w:hAnsi="Times New Roman" w:cs="Times New Roman"/>
      <w:b/>
      <w:bCs/>
      <w:i/>
      <w:iCs/>
      <w:color w:val="auto"/>
      <w:sz w:val="24"/>
      <w:szCs w:val="24"/>
      <w:lang w:eastAsia="zh-CN"/>
    </w:rPr>
  </w:style>
  <w:style w:type="character" w:customStyle="1" w:styleId="Heading6Char">
    <w:name w:val="Heading 6 Char"/>
    <w:basedOn w:val="DefaultParagraphFont"/>
    <w:link w:val="Heading6"/>
    <w:uiPriority w:val="99"/>
    <w:rsid w:val="005C4F18"/>
    <w:rPr>
      <w:rFonts w:ascii="Times New Roman" w:eastAsia="SimSun" w:hAnsi="Times New Roman" w:cs="Times New Roman"/>
      <w:b/>
      <w:bCs/>
      <w:color w:val="auto"/>
      <w:sz w:val="22"/>
      <w:szCs w:val="22"/>
      <w:lang w:eastAsia="zh-CN"/>
    </w:rPr>
  </w:style>
  <w:style w:type="character" w:customStyle="1" w:styleId="Heading7Char">
    <w:name w:val="Heading 7 Char"/>
    <w:basedOn w:val="DefaultParagraphFont"/>
    <w:link w:val="Heading7"/>
    <w:uiPriority w:val="99"/>
    <w:rsid w:val="005C4F18"/>
    <w:rPr>
      <w:rFonts w:ascii="Times New Roman" w:eastAsia="SimSun" w:hAnsi="Times New Roman" w:cs="Times New Roman"/>
      <w:color w:val="auto"/>
      <w:sz w:val="24"/>
      <w:szCs w:val="24"/>
      <w:lang w:eastAsia="zh-CN"/>
    </w:rPr>
  </w:style>
  <w:style w:type="character" w:customStyle="1" w:styleId="Heading8Char">
    <w:name w:val="Heading 8 Char"/>
    <w:basedOn w:val="DefaultParagraphFont"/>
    <w:link w:val="Heading8"/>
    <w:uiPriority w:val="99"/>
    <w:rsid w:val="005C4F18"/>
    <w:rPr>
      <w:rFonts w:ascii="Times New Roman" w:eastAsia="SimSun" w:hAnsi="Times New Roman" w:cs="Times New Roman"/>
      <w:i/>
      <w:iCs/>
      <w:color w:val="auto"/>
      <w:sz w:val="24"/>
      <w:szCs w:val="24"/>
      <w:lang w:eastAsia="zh-CN"/>
    </w:rPr>
  </w:style>
  <w:style w:type="character" w:customStyle="1" w:styleId="Heading9Char">
    <w:name w:val="Heading 9 Char"/>
    <w:basedOn w:val="DefaultParagraphFont"/>
    <w:link w:val="Heading9"/>
    <w:uiPriority w:val="99"/>
    <w:rsid w:val="005C4F18"/>
    <w:rPr>
      <w:rFonts w:ascii="Arial" w:eastAsia="SimSun" w:hAnsi="Arial" w:cs="Arial"/>
      <w:color w:val="auto"/>
      <w:sz w:val="22"/>
      <w:szCs w:val="22"/>
      <w:lang w:eastAsia="zh-CN"/>
    </w:rPr>
  </w:style>
  <w:style w:type="paragraph" w:styleId="TOC2">
    <w:name w:val="toc 2"/>
    <w:basedOn w:val="Normal"/>
    <w:next w:val="Normal"/>
    <w:autoRedefine/>
    <w:uiPriority w:val="39"/>
    <w:unhideWhenUsed/>
    <w:rsid w:val="005C4F18"/>
    <w:pPr>
      <w:spacing w:after="100"/>
      <w:ind w:left="200"/>
    </w:pPr>
  </w:style>
  <w:style w:type="paragraph" w:styleId="TOC3">
    <w:name w:val="toc 3"/>
    <w:basedOn w:val="Normal"/>
    <w:next w:val="Normal"/>
    <w:autoRedefine/>
    <w:uiPriority w:val="39"/>
    <w:unhideWhenUsed/>
    <w:rsid w:val="005C4F18"/>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1473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endnotes" Target="endnotes.xml"/><Relationship Id="rId11" Type="http://schemas.openxmlformats.org/officeDocument/2006/relationships/image" Target="media/image1.jp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239;ssa\AppData\Roaming\Microsoft\Templates\Rapport%20annuel%20(conception%20Rouge%20et%20noire).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4A6C10EA77045DDB92CC3B8F8830362"/>
        <w:category>
          <w:name w:val="Général"/>
          <w:gallery w:val="placeholder"/>
        </w:category>
        <w:types>
          <w:type w:val="bbPlcHdr"/>
        </w:types>
        <w:behaviors>
          <w:behavior w:val="content"/>
        </w:behaviors>
        <w:guid w:val="{24774A88-1BBE-4A24-89AD-666E300A4F59}"/>
      </w:docPartPr>
      <w:docPartBody>
        <w:p w:rsidR="004B4B6F" w:rsidRDefault="00EB5E17">
          <w:pPr>
            <w:pStyle w:val="84A6C10EA77045DDB92CC3B8F8830362"/>
          </w:pPr>
          <w:r w:rsidRPr="00C51740">
            <w:rPr>
              <w:noProof/>
            </w:rPr>
            <w:t>Rapport annuel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Arial Bold">
    <w:panose1 w:val="020B070402020202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0E6EB78"/>
    <w:lvl w:ilvl="0">
      <w:start w:val="1"/>
      <w:numFmt w:val="bullet"/>
      <w:pStyle w:val="ListBullet"/>
      <w:lvlText w:val="•"/>
      <w:lvlJc w:val="left"/>
      <w:pPr>
        <w:ind w:left="576" w:hanging="288"/>
      </w:pPr>
      <w:rPr>
        <w:rFonts w:ascii="Cambria" w:hAnsi="Cambria" w:hint="default"/>
        <w:color w:val="4F81BD"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E17"/>
    <w:rsid w:val="002B4778"/>
    <w:rsid w:val="004B4B6F"/>
    <w:rsid w:val="00EB5E1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10"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453FE0EE2541CDA4A42EE7429250DB">
    <w:name w:val="40453FE0EE2541CDA4A42EE7429250DB"/>
  </w:style>
  <w:style w:type="paragraph" w:customStyle="1" w:styleId="6A235AFF6DB74B79BF977FF572C09834">
    <w:name w:val="6A235AFF6DB74B79BF977FF572C09834"/>
  </w:style>
  <w:style w:type="paragraph" w:customStyle="1" w:styleId="B019C41E130E42C49B28BE35111FD82D">
    <w:name w:val="B019C41E130E42C49B28BE35111FD82D"/>
  </w:style>
  <w:style w:type="paragraph" w:customStyle="1" w:styleId="ED1B294D23F1411C9BED64B4913C0A26">
    <w:name w:val="ED1B294D23F1411C9BED64B4913C0A26"/>
  </w:style>
  <w:style w:type="paragraph" w:customStyle="1" w:styleId="64F1E00DB88E4383A7CF36891478D8C6">
    <w:name w:val="64F1E00DB88E4383A7CF36891478D8C6"/>
  </w:style>
  <w:style w:type="paragraph" w:customStyle="1" w:styleId="7C4D73B0811D400287C0F0DDEA99698B">
    <w:name w:val="7C4D73B0811D400287C0F0DDEA99698B"/>
  </w:style>
  <w:style w:type="paragraph" w:customStyle="1" w:styleId="ED5C4424C5124B17B52A2C1258C63503">
    <w:name w:val="ED5C4424C5124B17B52A2C1258C63503"/>
  </w:style>
  <w:style w:type="paragraph" w:styleId="ListBullet">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343822D60D05473ABD15C6B8F371B624">
    <w:name w:val="343822D60D05473ABD15C6B8F371B624"/>
  </w:style>
  <w:style w:type="paragraph" w:customStyle="1" w:styleId="223552D8A2264E929D264D1548B612B8">
    <w:name w:val="223552D8A2264E929D264D1548B612B8"/>
  </w:style>
  <w:style w:type="paragraph" w:customStyle="1" w:styleId="FB936B5B6C8C466D944CF065B7643A1B">
    <w:name w:val="FB936B5B6C8C466D944CF065B7643A1B"/>
  </w:style>
  <w:style w:type="paragraph" w:customStyle="1" w:styleId="946D04CCE2D2415D97B79D9DEF43BBD6">
    <w:name w:val="946D04CCE2D2415D97B79D9DEF43BBD6"/>
  </w:style>
  <w:style w:type="paragraph" w:customStyle="1" w:styleId="8D7C733BAD194DE999E1B940F4933905">
    <w:name w:val="8D7C733BAD194DE999E1B940F4933905"/>
  </w:style>
  <w:style w:type="paragraph" w:customStyle="1" w:styleId="D82377721F4C472CB84636B2EC215E20">
    <w:name w:val="D82377721F4C472CB84636B2EC215E20"/>
  </w:style>
  <w:style w:type="paragraph" w:customStyle="1" w:styleId="8178E85D660E4F97AFBF18EBB6628B93">
    <w:name w:val="8178E85D660E4F97AFBF18EBB6628B93"/>
  </w:style>
  <w:style w:type="paragraph" w:customStyle="1" w:styleId="25E65C2B714F42A5B5959A395CA66157">
    <w:name w:val="25E65C2B714F42A5B5959A395CA66157"/>
  </w:style>
  <w:style w:type="character" w:styleId="Strong">
    <w:name w:val="Strong"/>
    <w:basedOn w:val="DefaultParagraphFont"/>
    <w:uiPriority w:val="10"/>
    <w:qFormat/>
    <w:rPr>
      <w:b/>
      <w:bCs/>
    </w:rPr>
  </w:style>
  <w:style w:type="paragraph" w:customStyle="1" w:styleId="7915792EDC724ADEBAE56652A274F939">
    <w:name w:val="7915792EDC724ADEBAE56652A274F939"/>
  </w:style>
  <w:style w:type="paragraph" w:customStyle="1" w:styleId="0CB88910FB4C4BB58332F6DE773EDE19">
    <w:name w:val="0CB88910FB4C4BB58332F6DE773EDE19"/>
  </w:style>
  <w:style w:type="paragraph" w:customStyle="1" w:styleId="1228020C66DC4BDBAE1AC5B66FE96EA3">
    <w:name w:val="1228020C66DC4BDBAE1AC5B66FE96EA3"/>
  </w:style>
  <w:style w:type="paragraph" w:customStyle="1" w:styleId="A01020B12A3A4CDC90F6A79D687D8FCA">
    <w:name w:val="A01020B12A3A4CDC90F6A79D687D8FCA"/>
  </w:style>
  <w:style w:type="paragraph" w:customStyle="1" w:styleId="FB3CC2E6DEAB40F1A34FA7AF51FA1080">
    <w:name w:val="FB3CC2E6DEAB40F1A34FA7AF51FA1080"/>
  </w:style>
  <w:style w:type="paragraph" w:customStyle="1" w:styleId="82F31A8FA38F4D7182D116C1D8E83AAC">
    <w:name w:val="82F31A8FA38F4D7182D116C1D8E83AAC"/>
  </w:style>
  <w:style w:type="paragraph" w:customStyle="1" w:styleId="C6A46B27CD494F308559948960B8465F">
    <w:name w:val="C6A46B27CD494F308559948960B8465F"/>
  </w:style>
  <w:style w:type="paragraph" w:customStyle="1" w:styleId="CE258A5F020A43888BEB7B47EE492CDD">
    <w:name w:val="CE258A5F020A43888BEB7B47EE492CDD"/>
  </w:style>
  <w:style w:type="paragraph" w:customStyle="1" w:styleId="C6973AD7016149D18C0EC540C57DDF2A">
    <w:name w:val="C6973AD7016149D18C0EC540C57DDF2A"/>
  </w:style>
  <w:style w:type="paragraph" w:customStyle="1" w:styleId="26A188DCACD547A88FDBCB249ABEA467">
    <w:name w:val="26A188DCACD547A88FDBCB249ABEA467"/>
  </w:style>
  <w:style w:type="paragraph" w:customStyle="1" w:styleId="1323AA5BEDCE4838BB234B3474515DD9">
    <w:name w:val="1323AA5BEDCE4838BB234B3474515DD9"/>
  </w:style>
  <w:style w:type="paragraph" w:customStyle="1" w:styleId="4EFC35E82D2B4250BE3600BF4D339566">
    <w:name w:val="4EFC35E82D2B4250BE3600BF4D339566"/>
  </w:style>
  <w:style w:type="paragraph" w:customStyle="1" w:styleId="17228BFC5E41423DAC6A39712BE78B6C">
    <w:name w:val="17228BFC5E41423DAC6A39712BE78B6C"/>
  </w:style>
  <w:style w:type="paragraph" w:customStyle="1" w:styleId="09B1FB2EDD6F48C6A8074DC9FDD098F9">
    <w:name w:val="09B1FB2EDD6F48C6A8074DC9FDD098F9"/>
  </w:style>
  <w:style w:type="paragraph" w:customStyle="1" w:styleId="B8B1B7EA9C18400A9ED2178E596D7C5C">
    <w:name w:val="B8B1B7EA9C18400A9ED2178E596D7C5C"/>
  </w:style>
  <w:style w:type="paragraph" w:customStyle="1" w:styleId="1FD830FBF87248439AA63D27733DEC82">
    <w:name w:val="1FD830FBF87248439AA63D27733DEC82"/>
  </w:style>
  <w:style w:type="paragraph" w:customStyle="1" w:styleId="F10E6D60CCE94093BEF72AA95E30EB36">
    <w:name w:val="F10E6D60CCE94093BEF72AA95E30EB36"/>
  </w:style>
  <w:style w:type="paragraph" w:customStyle="1" w:styleId="8957B4F1FC9D4AF5BE99FE7CDF8F0B49">
    <w:name w:val="8957B4F1FC9D4AF5BE99FE7CDF8F0B49"/>
  </w:style>
  <w:style w:type="paragraph" w:customStyle="1" w:styleId="84A6C10EA77045DDB92CC3B8F8830362">
    <w:name w:val="84A6C10EA77045DDB92CC3B8F8830362"/>
  </w:style>
  <w:style w:type="paragraph" w:customStyle="1" w:styleId="14A3A82F53114EFC8F86C5971C0E2CB0">
    <w:name w:val="14A3A82F53114EFC8F86C5971C0E2CB0"/>
  </w:style>
  <w:style w:type="paragraph" w:customStyle="1" w:styleId="AE697166F80F4F8FAE80F27C942EE171">
    <w:name w:val="AE697166F80F4F8FAE80F27C942EE17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10"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453FE0EE2541CDA4A42EE7429250DB">
    <w:name w:val="40453FE0EE2541CDA4A42EE7429250DB"/>
  </w:style>
  <w:style w:type="paragraph" w:customStyle="1" w:styleId="6A235AFF6DB74B79BF977FF572C09834">
    <w:name w:val="6A235AFF6DB74B79BF977FF572C09834"/>
  </w:style>
  <w:style w:type="paragraph" w:customStyle="1" w:styleId="B019C41E130E42C49B28BE35111FD82D">
    <w:name w:val="B019C41E130E42C49B28BE35111FD82D"/>
  </w:style>
  <w:style w:type="paragraph" w:customStyle="1" w:styleId="ED1B294D23F1411C9BED64B4913C0A26">
    <w:name w:val="ED1B294D23F1411C9BED64B4913C0A26"/>
  </w:style>
  <w:style w:type="paragraph" w:customStyle="1" w:styleId="64F1E00DB88E4383A7CF36891478D8C6">
    <w:name w:val="64F1E00DB88E4383A7CF36891478D8C6"/>
  </w:style>
  <w:style w:type="paragraph" w:customStyle="1" w:styleId="7C4D73B0811D400287C0F0DDEA99698B">
    <w:name w:val="7C4D73B0811D400287C0F0DDEA99698B"/>
  </w:style>
  <w:style w:type="paragraph" w:customStyle="1" w:styleId="ED5C4424C5124B17B52A2C1258C63503">
    <w:name w:val="ED5C4424C5124B17B52A2C1258C63503"/>
  </w:style>
  <w:style w:type="paragraph" w:styleId="ListBullet">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343822D60D05473ABD15C6B8F371B624">
    <w:name w:val="343822D60D05473ABD15C6B8F371B624"/>
  </w:style>
  <w:style w:type="paragraph" w:customStyle="1" w:styleId="223552D8A2264E929D264D1548B612B8">
    <w:name w:val="223552D8A2264E929D264D1548B612B8"/>
  </w:style>
  <w:style w:type="paragraph" w:customStyle="1" w:styleId="FB936B5B6C8C466D944CF065B7643A1B">
    <w:name w:val="FB936B5B6C8C466D944CF065B7643A1B"/>
  </w:style>
  <w:style w:type="paragraph" w:customStyle="1" w:styleId="946D04CCE2D2415D97B79D9DEF43BBD6">
    <w:name w:val="946D04CCE2D2415D97B79D9DEF43BBD6"/>
  </w:style>
  <w:style w:type="paragraph" w:customStyle="1" w:styleId="8D7C733BAD194DE999E1B940F4933905">
    <w:name w:val="8D7C733BAD194DE999E1B940F4933905"/>
  </w:style>
  <w:style w:type="paragraph" w:customStyle="1" w:styleId="D82377721F4C472CB84636B2EC215E20">
    <w:name w:val="D82377721F4C472CB84636B2EC215E20"/>
  </w:style>
  <w:style w:type="paragraph" w:customStyle="1" w:styleId="8178E85D660E4F97AFBF18EBB6628B93">
    <w:name w:val="8178E85D660E4F97AFBF18EBB6628B93"/>
  </w:style>
  <w:style w:type="paragraph" w:customStyle="1" w:styleId="25E65C2B714F42A5B5959A395CA66157">
    <w:name w:val="25E65C2B714F42A5B5959A395CA66157"/>
  </w:style>
  <w:style w:type="character" w:styleId="Strong">
    <w:name w:val="Strong"/>
    <w:basedOn w:val="DefaultParagraphFont"/>
    <w:uiPriority w:val="10"/>
    <w:qFormat/>
    <w:rPr>
      <w:b/>
      <w:bCs/>
    </w:rPr>
  </w:style>
  <w:style w:type="paragraph" w:customStyle="1" w:styleId="7915792EDC724ADEBAE56652A274F939">
    <w:name w:val="7915792EDC724ADEBAE56652A274F939"/>
  </w:style>
  <w:style w:type="paragraph" w:customStyle="1" w:styleId="0CB88910FB4C4BB58332F6DE773EDE19">
    <w:name w:val="0CB88910FB4C4BB58332F6DE773EDE19"/>
  </w:style>
  <w:style w:type="paragraph" w:customStyle="1" w:styleId="1228020C66DC4BDBAE1AC5B66FE96EA3">
    <w:name w:val="1228020C66DC4BDBAE1AC5B66FE96EA3"/>
  </w:style>
  <w:style w:type="paragraph" w:customStyle="1" w:styleId="A01020B12A3A4CDC90F6A79D687D8FCA">
    <w:name w:val="A01020B12A3A4CDC90F6A79D687D8FCA"/>
  </w:style>
  <w:style w:type="paragraph" w:customStyle="1" w:styleId="FB3CC2E6DEAB40F1A34FA7AF51FA1080">
    <w:name w:val="FB3CC2E6DEAB40F1A34FA7AF51FA1080"/>
  </w:style>
  <w:style w:type="paragraph" w:customStyle="1" w:styleId="82F31A8FA38F4D7182D116C1D8E83AAC">
    <w:name w:val="82F31A8FA38F4D7182D116C1D8E83AAC"/>
  </w:style>
  <w:style w:type="paragraph" w:customStyle="1" w:styleId="C6A46B27CD494F308559948960B8465F">
    <w:name w:val="C6A46B27CD494F308559948960B8465F"/>
  </w:style>
  <w:style w:type="paragraph" w:customStyle="1" w:styleId="CE258A5F020A43888BEB7B47EE492CDD">
    <w:name w:val="CE258A5F020A43888BEB7B47EE492CDD"/>
  </w:style>
  <w:style w:type="paragraph" w:customStyle="1" w:styleId="C6973AD7016149D18C0EC540C57DDF2A">
    <w:name w:val="C6973AD7016149D18C0EC540C57DDF2A"/>
  </w:style>
  <w:style w:type="paragraph" w:customStyle="1" w:styleId="26A188DCACD547A88FDBCB249ABEA467">
    <w:name w:val="26A188DCACD547A88FDBCB249ABEA467"/>
  </w:style>
  <w:style w:type="paragraph" w:customStyle="1" w:styleId="1323AA5BEDCE4838BB234B3474515DD9">
    <w:name w:val="1323AA5BEDCE4838BB234B3474515DD9"/>
  </w:style>
  <w:style w:type="paragraph" w:customStyle="1" w:styleId="4EFC35E82D2B4250BE3600BF4D339566">
    <w:name w:val="4EFC35E82D2B4250BE3600BF4D339566"/>
  </w:style>
  <w:style w:type="paragraph" w:customStyle="1" w:styleId="17228BFC5E41423DAC6A39712BE78B6C">
    <w:name w:val="17228BFC5E41423DAC6A39712BE78B6C"/>
  </w:style>
  <w:style w:type="paragraph" w:customStyle="1" w:styleId="09B1FB2EDD6F48C6A8074DC9FDD098F9">
    <w:name w:val="09B1FB2EDD6F48C6A8074DC9FDD098F9"/>
  </w:style>
  <w:style w:type="paragraph" w:customStyle="1" w:styleId="B8B1B7EA9C18400A9ED2178E596D7C5C">
    <w:name w:val="B8B1B7EA9C18400A9ED2178E596D7C5C"/>
  </w:style>
  <w:style w:type="paragraph" w:customStyle="1" w:styleId="1FD830FBF87248439AA63D27733DEC82">
    <w:name w:val="1FD830FBF87248439AA63D27733DEC82"/>
  </w:style>
  <w:style w:type="paragraph" w:customStyle="1" w:styleId="F10E6D60CCE94093BEF72AA95E30EB36">
    <w:name w:val="F10E6D60CCE94093BEF72AA95E30EB36"/>
  </w:style>
  <w:style w:type="paragraph" w:customStyle="1" w:styleId="8957B4F1FC9D4AF5BE99FE7CDF8F0B49">
    <w:name w:val="8957B4F1FC9D4AF5BE99FE7CDF8F0B49"/>
  </w:style>
  <w:style w:type="paragraph" w:customStyle="1" w:styleId="84A6C10EA77045DDB92CC3B8F8830362">
    <w:name w:val="84A6C10EA77045DDB92CC3B8F8830362"/>
  </w:style>
  <w:style w:type="paragraph" w:customStyle="1" w:styleId="14A3A82F53114EFC8F86C5971C0E2CB0">
    <w:name w:val="14A3A82F53114EFC8F86C5971C0E2CB0"/>
  </w:style>
  <w:style w:type="paragraph" w:customStyle="1" w:styleId="AE697166F80F4F8FAE80F27C942EE171">
    <w:name w:val="AE697166F80F4F8FAE80F27C942EE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2015-01-01T00:00:00</PublishDate>
  <Abstract/>
  <CompanyAddress>G1S3</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13A9C6-34A3-4D3E-A5ED-F37E73802192}">
  <ds:schemaRefs>
    <ds:schemaRef ds:uri="http://schemas.microsoft.com/sharepoint/v3/contenttype/forms"/>
  </ds:schemaRefs>
</ds:datastoreItem>
</file>

<file path=customXml/itemProps3.xml><?xml version="1.0" encoding="utf-8"?>
<ds:datastoreItem xmlns:ds="http://schemas.openxmlformats.org/officeDocument/2006/customXml" ds:itemID="{E3E2D746-6F99-D74D-8638-F78E212B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\Users\Aïssa\AppData\Roaming\Microsoft\Templates\Rapport annuel (conception Rouge et noire).dotx</Template>
  <TotalTime>1</TotalTime>
  <Pages>25</Pages>
  <Words>1255</Words>
  <Characters>7160</Characters>
  <Application>Microsoft Macintosh Word</Application>
  <DocSecurity>0</DocSecurity>
  <Lines>59</Lines>
  <Paragraphs>16</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Rapport d’analyse Cannes</vt:lpstr>
      <vt:lpstr/>
      <vt:lpstr/>
    </vt:vector>
  </TitlesOfParts>
  <Company/>
  <LinksUpToDate>false</LinksUpToDate>
  <CharactersWithSpaces>8399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d’analyse Cannes</dc:title>
  <dc:creator>Aïssa</dc:creator>
  <cp:keywords/>
  <cp:lastModifiedBy>Christian Köcke</cp:lastModifiedBy>
  <cp:revision>3</cp:revision>
  <cp:lastPrinted>2015-01-07T18:32:00Z</cp:lastPrinted>
  <dcterms:created xsi:type="dcterms:W3CDTF">2015-01-07T18:32:00Z</dcterms:created>
  <dcterms:modified xsi:type="dcterms:W3CDTF">2015-01-07T19:55:00Z</dcterms:modified>
  <cp:contentStatus>2014 - 2015</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